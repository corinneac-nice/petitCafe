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31F" w:rsidRDefault="0039763E" w:rsidP="0039763E">
      <w:pPr>
        <w:pStyle w:val="Exercice"/>
      </w:pPr>
      <w:r>
        <w:t>A. Crée une branche consacrée à la fonctionnalité Menu</w:t>
      </w:r>
    </w:p>
    <w:p w:rsidR="0039763E" w:rsidRDefault="0039763E" w:rsidP="0039763E"/>
    <w:p w:rsidR="000F43BE" w:rsidRPr="000F43BE" w:rsidRDefault="000F43BE" w:rsidP="0039763E">
      <w:r w:rsidRPr="000F43BE">
        <w:t>Une branche est une ligne de travail indépendante.</w:t>
      </w:r>
    </w:p>
    <w:p w:rsidR="000F43BE" w:rsidRDefault="000F43BE" w:rsidP="0039763E"/>
    <w:p w:rsidR="0039763E" w:rsidRDefault="0039763E" w:rsidP="0039763E">
      <w:r>
        <w:t>Sur le poste de A.</w:t>
      </w:r>
      <w:r w:rsidR="000F43BE">
        <w:t xml:space="preserve"> Assurez-vous que vous êtes sur la branche main, sinon : </w:t>
      </w:r>
    </w:p>
    <w:p w:rsidR="0039763E" w:rsidRDefault="0039763E" w:rsidP="0039763E">
      <w:pPr>
        <w:pStyle w:val="code"/>
        <w:rPr>
          <w:lang w:eastAsia="en-US"/>
        </w:rPr>
      </w:pPr>
      <w:r>
        <w:rPr>
          <w:lang w:eastAsia="en-US"/>
        </w:rPr>
        <w:t>$ git switch main</w:t>
      </w:r>
    </w:p>
    <w:p w:rsidR="0039763E" w:rsidRDefault="0039763E" w:rsidP="0039763E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0F43BE" w:rsidRPr="000F43BE" w:rsidRDefault="000F43BE" w:rsidP="0039763E">
      <w:pPr>
        <w:autoSpaceDE w:val="0"/>
        <w:autoSpaceDN w:val="0"/>
        <w:adjustRightInd w:val="0"/>
        <w:contextualSpacing w:val="0"/>
        <w:jc w:val="left"/>
      </w:pPr>
      <w:r w:rsidRPr="000F43BE">
        <w:t>Récupérer les modifications depuis github</w:t>
      </w:r>
    </w:p>
    <w:p w:rsidR="0039763E" w:rsidRDefault="0039763E" w:rsidP="0039763E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(main)</w:t>
      </w:r>
    </w:p>
    <w:p w:rsidR="0039763E" w:rsidRDefault="0039763E" w:rsidP="0039763E">
      <w:pPr>
        <w:pStyle w:val="code"/>
        <w:rPr>
          <w:lang w:eastAsia="en-US"/>
        </w:rPr>
      </w:pPr>
      <w:r>
        <w:rPr>
          <w:lang w:eastAsia="en-US"/>
        </w:rPr>
        <w:t>$ git pull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Enumerating objects: 4, done.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Counting objects: 100% (4/4), done.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Compressing objects: 100% (2/2), done.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Total 3 (delta 1), reused 0 (delta 0), pack-reused 0 (from 0)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Unpacking objects: 100% (3/3), 956 bytes | 86.00 KiB/s, done.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From https://github.com/corinneac-nice/petitCafe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 xml:space="preserve">   78f80a8..b87b72a  main       -&gt; origin/main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Updating 78f80a8..b87b72a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Fast-forward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color w:val="1CA800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 xml:space="preserve"> README.md | 1 </w:t>
      </w:r>
      <w:r>
        <w:rPr>
          <w:rFonts w:ascii="Lucida Console" w:hAnsi="Lucida Console" w:cs="Lucida Console"/>
          <w:color w:val="1CA800"/>
          <w:sz w:val="18"/>
          <w:szCs w:val="18"/>
          <w:lang w:eastAsia="en-US"/>
        </w:rPr>
        <w:t>+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 xml:space="preserve"> 1 file changed, 1 insertion(+)</w:t>
      </w:r>
    </w:p>
    <w:p w:rsidR="0039763E" w:rsidRDefault="0039763E" w:rsidP="0039763E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 xml:space="preserve"> create mode 100644 README.md</w:t>
      </w:r>
    </w:p>
    <w:p w:rsidR="0039763E" w:rsidRDefault="0039763E" w:rsidP="0039763E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39763E" w:rsidRDefault="0039763E" w:rsidP="0039763E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(main)</w:t>
      </w:r>
    </w:p>
    <w:p w:rsidR="0039763E" w:rsidRDefault="0039763E" w:rsidP="0039763E">
      <w:pPr>
        <w:pStyle w:val="code"/>
        <w:rPr>
          <w:lang w:eastAsia="en-US"/>
        </w:rPr>
      </w:pPr>
      <w:r>
        <w:rPr>
          <w:lang w:eastAsia="en-US"/>
        </w:rPr>
        <w:t>$ git switch -c feature/menu</w:t>
      </w:r>
    </w:p>
    <w:p w:rsidR="0039763E" w:rsidRDefault="0039763E" w:rsidP="0039763E">
      <w:pPr>
        <w:autoSpaceDE w:val="0"/>
        <w:autoSpaceDN w:val="0"/>
        <w:adjustRightInd w:val="0"/>
        <w:ind w:firstLine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Switched to a new branch 'feature/menu'</w:t>
      </w:r>
    </w:p>
    <w:p w:rsidR="0039763E" w:rsidRDefault="0039763E" w:rsidP="0039763E">
      <w:pPr>
        <w:autoSpaceDE w:val="0"/>
        <w:autoSpaceDN w:val="0"/>
        <w:adjustRightInd w:val="0"/>
        <w:ind w:firstLine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39763E" w:rsidRDefault="0039763E" w:rsidP="0039763E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</w:t>
      </w:r>
      <w:r w:rsidRPr="000F43BE">
        <w:rPr>
          <w:rFonts w:ascii="Lucida Console" w:hAnsi="Lucida Console" w:cs="Lucida Console"/>
          <w:b/>
          <w:color w:val="00A89A"/>
          <w:sz w:val="18"/>
          <w:szCs w:val="18"/>
          <w:lang w:eastAsia="en-US"/>
        </w:rPr>
        <w:t>(feature/menu)</w:t>
      </w:r>
    </w:p>
    <w:p w:rsidR="0039763E" w:rsidRDefault="0039763E" w:rsidP="0039763E">
      <w:pPr>
        <w:autoSpaceDE w:val="0"/>
        <w:autoSpaceDN w:val="0"/>
        <w:adjustRightInd w:val="0"/>
        <w:ind w:firstLine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39763E" w:rsidRDefault="000F43BE" w:rsidP="0039763E">
      <w:r>
        <w:t>La branche est créée localement</w:t>
      </w:r>
    </w:p>
    <w:p w:rsidR="000F43BE" w:rsidRDefault="000F43BE" w:rsidP="0039763E"/>
    <w:p w:rsidR="000F43BE" w:rsidRDefault="000F43BE" w:rsidP="000F43BE">
      <w:pPr>
        <w:pStyle w:val="Exercice"/>
      </w:pPr>
      <w:r>
        <w:t>Modifier le menu dans la page index</w:t>
      </w:r>
    </w:p>
    <w:p w:rsidR="000F43BE" w:rsidRDefault="000F43BE" w:rsidP="000F43BE"/>
    <w:p w:rsidR="000F43BE" w:rsidRDefault="000F43BE" w:rsidP="000F43BE">
      <w:r>
        <w:t>Remplacer :</w:t>
      </w:r>
    </w:p>
    <w:p w:rsidR="000F43BE" w:rsidRPr="000F43BE" w:rsidRDefault="000F43BE" w:rsidP="000F43BE">
      <w:r w:rsidRPr="000F43BE">
        <w:t xml:space="preserve">Dans index.html, </w:t>
      </w:r>
      <w:r w:rsidR="000E6293">
        <w:t xml:space="preserve">ajouter </w:t>
      </w:r>
      <w:r w:rsidRPr="000F43BE">
        <w:t>:</w:t>
      </w:r>
    </w:p>
    <w:p w:rsidR="000F43BE" w:rsidRDefault="000F43BE" w:rsidP="000F43BE"/>
    <w:p w:rsidR="000E6293" w:rsidRDefault="000E6293" w:rsidP="000E6293">
      <w:r>
        <w:t>&lt;p&gt;</w:t>
      </w:r>
    </w:p>
    <w:p w:rsidR="000E6293" w:rsidRDefault="000E6293" w:rsidP="000E6293">
      <w:r>
        <w:t xml:space="preserve">        Café, pâtisseries, sandwichs et bonne humeur sont</w:t>
      </w:r>
    </w:p>
    <w:p w:rsidR="000E6293" w:rsidRDefault="000E6293" w:rsidP="000E6293">
      <w:r>
        <w:t xml:space="preserve">        au rendez-vous tous les jours.</w:t>
      </w:r>
    </w:p>
    <w:p w:rsidR="000E6293" w:rsidRPr="000E6293" w:rsidRDefault="000E6293" w:rsidP="000E6293">
      <w:pPr>
        <w:rPr>
          <w:b/>
        </w:rPr>
      </w:pPr>
      <w:r>
        <w:tab/>
      </w:r>
      <w:r>
        <w:tab/>
      </w:r>
      <w:r w:rsidRPr="000E6293">
        <w:rPr>
          <w:b/>
        </w:rPr>
        <w:t xml:space="preserve">&lt;ul&gt; </w:t>
      </w:r>
    </w:p>
    <w:p w:rsidR="000E6293" w:rsidRPr="000E6293" w:rsidRDefault="000E6293" w:rsidP="000E6293">
      <w:pPr>
        <w:rPr>
          <w:b/>
        </w:rPr>
      </w:pPr>
      <w:r w:rsidRPr="000E6293">
        <w:rPr>
          <w:b/>
        </w:rPr>
        <w:tab/>
      </w:r>
      <w:r w:rsidRPr="000E6293">
        <w:rPr>
          <w:b/>
        </w:rPr>
        <w:tab/>
      </w:r>
      <w:r w:rsidRPr="000E6293">
        <w:rPr>
          <w:b/>
        </w:rPr>
        <w:tab/>
        <w:t>&lt;li&gt;</w:t>
      </w:r>
      <w:r w:rsidRPr="000E6293">
        <w:rPr>
          <w:rFonts w:ascii="DejaVu Sans Mono" w:hAnsi="DejaVu Sans Mono" w:cs="DejaVu Sans Mono"/>
          <w:b/>
        </w:rPr>
        <w:t>☕</w:t>
      </w:r>
      <w:r w:rsidRPr="000E6293">
        <w:rPr>
          <w:b/>
        </w:rPr>
        <w:t xml:space="preserve"> Café </w:t>
      </w:r>
      <w:r>
        <w:rPr>
          <w:b/>
        </w:rPr>
        <w:t xml:space="preserve"> </w:t>
      </w:r>
      <w:r w:rsidRPr="000E6293">
        <w:rPr>
          <w:b/>
        </w:rPr>
        <w:t xml:space="preserve"> 2 €&lt;/li&gt; </w:t>
      </w:r>
    </w:p>
    <w:p w:rsidR="000E6293" w:rsidRPr="000E6293" w:rsidRDefault="000E6293" w:rsidP="000E6293">
      <w:pPr>
        <w:rPr>
          <w:b/>
        </w:rPr>
      </w:pPr>
      <w:r w:rsidRPr="000E6293">
        <w:rPr>
          <w:b/>
        </w:rPr>
        <w:tab/>
      </w:r>
      <w:r w:rsidRPr="000E6293">
        <w:rPr>
          <w:b/>
        </w:rPr>
        <w:tab/>
      </w:r>
      <w:r w:rsidRPr="000E6293">
        <w:rPr>
          <w:b/>
        </w:rPr>
        <w:tab/>
        <w:t xml:space="preserve">&lt;li&gt; Croissant </w:t>
      </w:r>
      <w:r>
        <w:rPr>
          <w:b/>
        </w:rPr>
        <w:t xml:space="preserve"> </w:t>
      </w:r>
      <w:r w:rsidRPr="000E6293">
        <w:rPr>
          <w:b/>
        </w:rPr>
        <w:t xml:space="preserve"> 2,50 €&lt;/li&gt; </w:t>
      </w:r>
    </w:p>
    <w:p w:rsidR="000E6293" w:rsidRPr="000E6293" w:rsidRDefault="000E6293" w:rsidP="000E6293">
      <w:pPr>
        <w:rPr>
          <w:b/>
        </w:rPr>
      </w:pPr>
      <w:r w:rsidRPr="000E6293">
        <w:rPr>
          <w:b/>
        </w:rPr>
        <w:tab/>
      </w:r>
      <w:r w:rsidRPr="000E6293">
        <w:rPr>
          <w:b/>
        </w:rPr>
        <w:tab/>
      </w:r>
      <w:r w:rsidRPr="000E6293">
        <w:rPr>
          <w:b/>
        </w:rPr>
        <w:tab/>
        <w:t xml:space="preserve">&lt;li&gt; Part de gâteau </w:t>
      </w:r>
      <w:r>
        <w:rPr>
          <w:b/>
        </w:rPr>
        <w:t xml:space="preserve"> </w:t>
      </w:r>
      <w:r w:rsidRPr="000E6293">
        <w:rPr>
          <w:b/>
        </w:rPr>
        <w:t xml:space="preserve"> 4 €&lt;/li&gt; </w:t>
      </w:r>
    </w:p>
    <w:p w:rsidR="000E6293" w:rsidRPr="000E6293" w:rsidRDefault="000E6293" w:rsidP="000E6293">
      <w:pPr>
        <w:rPr>
          <w:b/>
        </w:rPr>
      </w:pPr>
      <w:r w:rsidRPr="000E6293">
        <w:rPr>
          <w:b/>
        </w:rPr>
        <w:tab/>
      </w:r>
      <w:r w:rsidRPr="000E6293">
        <w:rPr>
          <w:b/>
        </w:rPr>
        <w:tab/>
      </w:r>
      <w:r w:rsidRPr="000E6293">
        <w:rPr>
          <w:b/>
        </w:rPr>
        <w:tab/>
        <w:t xml:space="preserve">&lt;li&gt; Sandwich </w:t>
      </w:r>
      <w:r>
        <w:rPr>
          <w:b/>
        </w:rPr>
        <w:t xml:space="preserve"> </w:t>
      </w:r>
      <w:r w:rsidRPr="000E6293">
        <w:rPr>
          <w:b/>
        </w:rPr>
        <w:t xml:space="preserve"> 6 €&lt;/li&gt; </w:t>
      </w:r>
    </w:p>
    <w:p w:rsidR="000E6293" w:rsidRPr="000E6293" w:rsidRDefault="000E6293" w:rsidP="000E6293">
      <w:pPr>
        <w:rPr>
          <w:b/>
        </w:rPr>
      </w:pPr>
      <w:r w:rsidRPr="000E6293">
        <w:rPr>
          <w:b/>
        </w:rPr>
        <w:tab/>
      </w:r>
      <w:r w:rsidRPr="000E6293">
        <w:rPr>
          <w:b/>
        </w:rPr>
        <w:tab/>
        <w:t>&lt;/ul&gt;</w:t>
      </w:r>
    </w:p>
    <w:p w:rsidR="000E6293" w:rsidRDefault="000E6293" w:rsidP="000E6293">
      <w:r>
        <w:t xml:space="preserve">    &lt;/p&gt;</w:t>
      </w:r>
    </w:p>
    <w:p w:rsidR="00565848" w:rsidRDefault="00565848" w:rsidP="000E6293"/>
    <w:p w:rsidR="00565848" w:rsidRDefault="00565848" w:rsidP="00565848">
      <w:pPr>
        <w:pStyle w:val="Exercice"/>
      </w:pPr>
      <w:r>
        <w:t>Valider la modification</w:t>
      </w:r>
    </w:p>
    <w:p w:rsidR="00565848" w:rsidRDefault="00565848" w:rsidP="00565848"/>
    <w:p w:rsidR="00565848" w:rsidRDefault="00565848" w:rsidP="0056584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(feature/menu)</w:t>
      </w:r>
    </w:p>
    <w:p w:rsidR="00565848" w:rsidRDefault="00565848" w:rsidP="00565848">
      <w:pPr>
        <w:pStyle w:val="code"/>
        <w:rPr>
          <w:lang w:eastAsia="en-US"/>
        </w:rPr>
      </w:pPr>
      <w:r>
        <w:rPr>
          <w:lang w:eastAsia="en-US"/>
        </w:rPr>
        <w:t>$ git add index.html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warning: in the working copy of 'index.html', CRLF will be replaced by LF the next time Git touches it</w:t>
      </w:r>
    </w:p>
    <w:p w:rsidR="00565848" w:rsidRDefault="00565848" w:rsidP="0056584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565848" w:rsidRDefault="00565848" w:rsidP="0056584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(feature/menu)</w:t>
      </w:r>
    </w:p>
    <w:p w:rsidR="00565848" w:rsidRDefault="00565848" w:rsidP="00565848">
      <w:pPr>
        <w:pStyle w:val="code"/>
        <w:rPr>
          <w:lang w:eastAsia="en-US"/>
        </w:rPr>
      </w:pPr>
      <w:r>
        <w:rPr>
          <w:lang w:eastAsia="en-US"/>
        </w:rPr>
        <w:t>$ git commit -m "Ajout de quelques prix dans index.html"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[feature/menu c003010] Ajout de quelques prix dans index.html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 xml:space="preserve"> 1 file changed, 10 insertions(+)</w:t>
      </w:r>
    </w:p>
    <w:p w:rsidR="00565848" w:rsidRDefault="00565848" w:rsidP="0056584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565848" w:rsidRDefault="00565848" w:rsidP="0056584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(feature/menu)</w:t>
      </w:r>
    </w:p>
    <w:p w:rsidR="00565848" w:rsidRDefault="00565848" w:rsidP="00565848">
      <w:pPr>
        <w:pStyle w:val="code"/>
        <w:rPr>
          <w:lang w:eastAsia="en-US"/>
        </w:rPr>
      </w:pPr>
      <w:r>
        <w:rPr>
          <w:lang w:eastAsia="en-US"/>
        </w:rPr>
        <w:lastRenderedPageBreak/>
        <w:t>$ git push -u origin feature/menu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Enumerating objects: 5, done.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Counting objects: 100% (5/5), done.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Delta compression using up to 8 threads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Compressing objects: 100% (3/3), done.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Writing objects: 100% (3/3), 420 bytes | 420.00 KiB/s, done.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Total 3 (delta 2), reused 0 (delta 0), pack-reused 0 (from 0)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Resolving deltas: 100% (2/2), completed with 2 local objects.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To https://github.com/corinneac-nice/petitCafe.git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 xml:space="preserve">   d68d593..c003010  feature/menu -&gt; feature/menu</w:t>
      </w:r>
    </w:p>
    <w:p w:rsidR="00565848" w:rsidRDefault="00565848" w:rsidP="00565848">
      <w:pPr>
        <w:autoSpaceDE w:val="0"/>
        <w:autoSpaceDN w:val="0"/>
        <w:adjustRightInd w:val="0"/>
        <w:ind w:left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branch 'feature/menu' set up to track 'origin/feature/menu'.</w:t>
      </w:r>
    </w:p>
    <w:p w:rsidR="00565848" w:rsidRDefault="00565848" w:rsidP="0056584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1CA800"/>
          <w:sz w:val="18"/>
          <w:szCs w:val="18"/>
          <w:lang w:eastAsia="en-US"/>
        </w:rPr>
      </w:pPr>
    </w:p>
    <w:p w:rsidR="00565848" w:rsidRDefault="00565848" w:rsidP="0056584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(feature/menu)</w:t>
      </w:r>
    </w:p>
    <w:p w:rsidR="00565848" w:rsidRDefault="00565848" w:rsidP="00565848"/>
    <w:p w:rsidR="00565848" w:rsidRDefault="00565848" w:rsidP="0056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lang w:eastAsia="en-US"/>
        </w:rPr>
        <w:t xml:space="preserve">$ git push -u origin feature/menu = </w:t>
      </w:r>
    </w:p>
    <w:p w:rsidR="00565848" w:rsidRDefault="00565848" w:rsidP="0056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</w:pPr>
      <w:r>
        <w:t xml:space="preserve">git push : envoyer </w:t>
      </w:r>
    </w:p>
    <w:p w:rsidR="00565848" w:rsidRDefault="00565848" w:rsidP="0056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</w:pPr>
      <w:r>
        <w:t xml:space="preserve">origin : vers le dépôt distant </w:t>
      </w:r>
    </w:p>
    <w:p w:rsidR="00565848" w:rsidRDefault="00565848" w:rsidP="0056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</w:pPr>
      <w:r>
        <w:t>feature/menu :  la branche concernée</w:t>
      </w:r>
    </w:p>
    <w:p w:rsidR="00565848" w:rsidRDefault="00565848" w:rsidP="00565848"/>
    <w:p w:rsidR="00565848" w:rsidRDefault="00565848" w:rsidP="00565848">
      <w:r>
        <w:t>Et la branche locale "menu" est maintenant également disponible sur GitHub</w:t>
      </w:r>
    </w:p>
    <w:p w:rsidR="00565848" w:rsidRDefault="00565848" w:rsidP="00565848">
      <w:bookmarkStart w:id="0" w:name="_GoBack"/>
      <w:bookmarkEnd w:id="0"/>
    </w:p>
    <w:sectPr w:rsidR="00565848" w:rsidSect="00F66A32">
      <w:headerReference w:type="default" r:id="rId8"/>
      <w:footerReference w:type="default" r:id="rId9"/>
      <w:pgSz w:w="11906" w:h="16838"/>
      <w:pgMar w:top="1677" w:right="1417" w:bottom="1417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6DD4" w:rsidRDefault="002C6DD4" w:rsidP="00F66A32">
      <w:r>
        <w:separator/>
      </w:r>
    </w:p>
  </w:endnote>
  <w:endnote w:type="continuationSeparator" w:id="0">
    <w:p w:rsidR="002C6DD4" w:rsidRDefault="002C6DD4" w:rsidP="00F66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02267901"/>
      <w:docPartObj>
        <w:docPartGallery w:val="Page Numbers (Bottom of Page)"/>
        <w:docPartUnique/>
      </w:docPartObj>
    </w:sdtPr>
    <w:sdtEndPr/>
    <w:sdtContent>
      <w:p w:rsidR="00DE4F05" w:rsidRDefault="002C6DD4" w:rsidP="00E718E6">
        <w:pPr>
          <w:pStyle w:val="Pieddepage"/>
        </w:pPr>
        <w:r>
          <w:fldChar w:fldCharType="begin"/>
        </w:r>
        <w:r>
          <w:instrText xml:space="preserve"> FILENAME  \* Lower  \* MERGEFORMAT </w:instrText>
        </w:r>
        <w:r>
          <w:fldChar w:fldCharType="separate"/>
        </w:r>
        <w:r w:rsidR="00DE4F05">
          <w:rPr>
            <w:noProof/>
          </w:rPr>
          <w:t>document3</w:t>
        </w:r>
        <w:r>
          <w:rPr>
            <w:noProof/>
          </w:rPr>
          <w:fldChar w:fldCharType="end"/>
        </w:r>
        <w:r w:rsidR="00DE4F05">
          <w:t xml:space="preserve"> </w:t>
        </w:r>
        <w:r w:rsidR="00DE4F05">
          <w:tab/>
        </w:r>
        <w:r w:rsidR="00DE4F05">
          <w:tab/>
        </w:r>
        <w:r w:rsidR="00DE4F05">
          <w:fldChar w:fldCharType="begin"/>
        </w:r>
        <w:r w:rsidR="00DE4F05">
          <w:instrText>PAGE   \* MERGEFORMAT</w:instrText>
        </w:r>
        <w:r w:rsidR="00DE4F05">
          <w:fldChar w:fldCharType="separate"/>
        </w:r>
        <w:r>
          <w:rPr>
            <w:noProof/>
          </w:rPr>
          <w:t>1</w:t>
        </w:r>
        <w:r w:rsidR="00DE4F05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6DD4" w:rsidRDefault="002C6DD4" w:rsidP="00F66A32">
      <w:r>
        <w:separator/>
      </w:r>
    </w:p>
  </w:footnote>
  <w:footnote w:type="continuationSeparator" w:id="0">
    <w:p w:rsidR="002C6DD4" w:rsidRDefault="002C6DD4" w:rsidP="00F66A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F05" w:rsidRDefault="00B20BD0" w:rsidP="00E718E6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F8651E2" wp14:editId="7F0001F2">
              <wp:simplePos x="0" y="0"/>
              <wp:positionH relativeFrom="column">
                <wp:posOffset>4990465</wp:posOffset>
              </wp:positionH>
              <wp:positionV relativeFrom="paragraph">
                <wp:posOffset>-281305</wp:posOffset>
              </wp:positionV>
              <wp:extent cx="1325880" cy="330200"/>
              <wp:effectExtent l="38100" t="38100" r="121920" b="107950"/>
              <wp:wrapTopAndBottom/>
              <wp:docPr id="15" name="Rectangle à coins arrondis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25880" cy="330200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cmpd="thinThick">
                        <a:solidFill>
                          <a:schemeClr val="accent4">
                            <a:lumMod val="75000"/>
                          </a:schemeClr>
                        </a:solidFill>
                        <a:round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E4F05" w:rsidRPr="0089167E" w:rsidRDefault="00DE4F05" w:rsidP="00E718E6">
                          <w:pPr>
                            <w:rPr>
                              <w:rFonts w:ascii="Arial Black" w:hAnsi="Arial Black"/>
                              <w:color w:val="7030A0"/>
                            </w:rPr>
                          </w:pPr>
                          <w:r w:rsidRPr="0089167E">
                            <w:rPr>
                              <w:rFonts w:ascii="Arial Black" w:hAnsi="Arial Black"/>
                              <w:color w:val="7030A0"/>
                            </w:rPr>
                            <w:t>B</w:t>
                          </w:r>
                          <w:r>
                            <w:rPr>
                              <w:rFonts w:ascii="Arial Black" w:hAnsi="Arial Black"/>
                              <w:color w:val="7030A0"/>
                            </w:rPr>
                            <w:t>2</w:t>
                          </w:r>
                          <w:r w:rsidRPr="0089167E">
                            <w:rPr>
                              <w:rFonts w:ascii="Arial Black" w:hAnsi="Arial Black"/>
                              <w:color w:val="7030A0"/>
                            </w:rPr>
                            <w:t>-</w:t>
                          </w:r>
                          <w:r w:rsidR="00B20BD0">
                            <w:rPr>
                              <w:rFonts w:ascii="Arial Black" w:hAnsi="Arial Black"/>
                              <w:color w:val="7030A0"/>
                            </w:rPr>
                            <w:t>GIT-</w:t>
                          </w:r>
                          <w:r w:rsidR="006B0E86">
                            <w:rPr>
                              <w:rFonts w:ascii="Arial Black" w:hAnsi="Arial Black"/>
                              <w:color w:val="7030A0"/>
                            </w:rPr>
                            <w:t>03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Rectangle à coins arrondis 3" o:spid="_x0000_s1026" style="position:absolute;left:0;text-align:left;margin-left:392.95pt;margin-top:-22.15pt;width:104.4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" fillcolor="#f2f2f2 [3052]" strokecolor="#5f497a [2407]" strokeweight="2pt">
              <v:stroke linestyle="thinThick"/>
              <v:shadow on="t" color="black" opacity="26214f" origin="-.5,-.5" offset=".74836mm,.74836mm"/>
              <v:path arrowok="t"/>
              <v:textbox>
                <w:txbxContent>
                  <w:p w:rsidR="00DE4F05" w:rsidRPr="0089167E" w:rsidRDefault="00DE4F05" w:rsidP="00E718E6">
                    <w:pPr>
                      <w:rPr>
                        <w:rFonts w:ascii="Arial Black" w:hAnsi="Arial Black"/>
                        <w:color w:val="7030A0"/>
                      </w:rPr>
                    </w:pPr>
                    <w:r w:rsidRPr="0089167E">
                      <w:rPr>
                        <w:rFonts w:ascii="Arial Black" w:hAnsi="Arial Black"/>
                        <w:color w:val="7030A0"/>
                      </w:rPr>
                      <w:t>B</w:t>
                    </w:r>
                    <w:r>
                      <w:rPr>
                        <w:rFonts w:ascii="Arial Black" w:hAnsi="Arial Black"/>
                        <w:color w:val="7030A0"/>
                      </w:rPr>
                      <w:t>2</w:t>
                    </w:r>
                    <w:r w:rsidRPr="0089167E">
                      <w:rPr>
                        <w:rFonts w:ascii="Arial Black" w:hAnsi="Arial Black"/>
                        <w:color w:val="7030A0"/>
                      </w:rPr>
                      <w:t>-</w:t>
                    </w:r>
                    <w:r w:rsidR="00B20BD0">
                      <w:rPr>
                        <w:rFonts w:ascii="Arial Black" w:hAnsi="Arial Black"/>
                        <w:color w:val="7030A0"/>
                      </w:rPr>
                      <w:t>GIT-</w:t>
                    </w:r>
                    <w:r w:rsidR="006B0E86">
                      <w:rPr>
                        <w:rFonts w:ascii="Arial Black" w:hAnsi="Arial Black"/>
                        <w:color w:val="7030A0"/>
                      </w:rPr>
                      <w:t>03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 w:rsidR="00DE4F0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579F9E" wp14:editId="4293503B">
              <wp:simplePos x="0" y="0"/>
              <wp:positionH relativeFrom="column">
                <wp:posOffset>-535940</wp:posOffset>
              </wp:positionH>
              <wp:positionV relativeFrom="paragraph">
                <wp:posOffset>-300990</wp:posOffset>
              </wp:positionV>
              <wp:extent cx="895350" cy="304800"/>
              <wp:effectExtent l="38100" t="38100" r="114300" b="114300"/>
              <wp:wrapTopAndBottom/>
              <wp:docPr id="6" name="Rectangle à coins arrondi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5350" cy="304800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accent4">
                            <a:lumMod val="75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E4F05" w:rsidRPr="0089167E" w:rsidRDefault="00DE4F05" w:rsidP="00E718E6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  <w:r w:rsidRPr="0089167E"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B</w:t>
                          </w:r>
                          <w: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angle à coins arrondis 1" o:spid="_x0000_s1027" style="position:absolute;left:0;text-align:left;margin-left:-42.2pt;margin-top:-23.7pt;width:70.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" fillcolor="#f2f2f2 [3052]" strokecolor="#5f497a [2407]" strokeweight="2pt">
              <v:shadow on="t" color="black" opacity="26214f" origin="-.5,-.5" offset=".74836mm,.74836mm"/>
              <v:path arrowok="t"/>
              <v:textbox>
                <w:txbxContent>
                  <w:p w:rsidR="00DE4F05" w:rsidRPr="0089167E" w:rsidRDefault="00DE4F05" w:rsidP="00E718E6">
                    <w:pPr>
                      <w:jc w:val="center"/>
                      <w:rPr>
                        <w:rFonts w:ascii="Arial Black" w:hAnsi="Arial Black"/>
                        <w:b/>
                        <w:color w:val="7030A0"/>
                      </w:rPr>
                    </w:pPr>
                    <w:r w:rsidRPr="0089167E">
                      <w:rPr>
                        <w:rFonts w:ascii="Arial Black" w:hAnsi="Arial Black"/>
                        <w:b/>
                        <w:color w:val="7030A0"/>
                      </w:rPr>
                      <w:t>B</w:t>
                    </w:r>
                    <w:r>
                      <w:rPr>
                        <w:rFonts w:ascii="Arial Black" w:hAnsi="Arial Black"/>
                        <w:b/>
                        <w:color w:val="7030A0"/>
                      </w:rPr>
                      <w:t>2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 w:rsidR="00DE4F0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79CD7D" wp14:editId="63CCF705">
              <wp:simplePos x="0" y="0"/>
              <wp:positionH relativeFrom="column">
                <wp:posOffset>174625</wp:posOffset>
              </wp:positionH>
              <wp:positionV relativeFrom="paragraph">
                <wp:posOffset>-409575</wp:posOffset>
              </wp:positionV>
              <wp:extent cx="5003800" cy="714375"/>
              <wp:effectExtent l="38100" t="38100" r="120650" b="123825"/>
              <wp:wrapTopAndBottom/>
              <wp:docPr id="16" name="Rectangle à coins arrondi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03800" cy="714375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E4F05" w:rsidRDefault="00B20BD0" w:rsidP="00E718E6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PARTIE</w:t>
                          </w:r>
                          <w:r w:rsidR="006B0E86"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3</w:t>
                          </w:r>
                          <w: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 xml:space="preserve"> – </w:t>
                          </w:r>
                          <w:r w:rsidR="006B0E86"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A crée des branches</w:t>
                          </w:r>
                        </w:p>
                        <w:p w:rsidR="00FA27B9" w:rsidRPr="00F80677" w:rsidRDefault="00FA27B9" w:rsidP="00FA27B9">
                          <w:pP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</w:p>
                        <w:p w:rsidR="00DE4F05" w:rsidRPr="0089167E" w:rsidRDefault="00DE4F05" w:rsidP="00E718E6">
                          <w:pPr>
                            <w:jc w:val="center"/>
                            <w:rPr>
                              <w:rFonts w:ascii="Arial Black" w:hAnsi="Arial Black"/>
                              <w:color w:val="B2A1C7" w:themeColor="accent4" w:themeTint="99"/>
                              <w:sz w:val="16"/>
                            </w:rPr>
                          </w:pPr>
                          <w:r>
                            <w:rPr>
                              <w:rFonts w:ascii="Arial Black" w:hAnsi="Arial Black"/>
                              <w:color w:val="B2A1C7" w:themeColor="accent4" w:themeTint="99"/>
                              <w:sz w:val="16"/>
                            </w:rPr>
                            <w:t>Conception et développement d'applications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angle à coins arrondis 2" o:spid="_x0000_s1028" style="position:absolute;left:0;text-align:left;margin-left:13.75pt;margin-top:-32.25pt;width:394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" fillcolor="#f2f2f2 [3052]" strokecolor="#b2a1c7 [1943]" strokeweight="2pt">
              <v:shadow on="t" color="black" opacity="26214f" origin="-.5,-.5" offset=".74836mm,.74836mm"/>
              <v:path arrowok="t"/>
              <v:textbox>
                <w:txbxContent>
                  <w:p w:rsidR="00DE4F05" w:rsidRDefault="00B20BD0" w:rsidP="00E718E6">
                    <w:pPr>
                      <w:jc w:val="center"/>
                      <w:rPr>
                        <w:rFonts w:ascii="Arial Black" w:hAnsi="Arial Black"/>
                        <w:b/>
                        <w:color w:val="7030A0"/>
                      </w:rPr>
                    </w:pPr>
                    <w:r>
                      <w:rPr>
                        <w:rFonts w:ascii="Arial Black" w:hAnsi="Arial Black"/>
                        <w:b/>
                        <w:color w:val="7030A0"/>
                      </w:rPr>
                      <w:t>PARTIE</w:t>
                    </w:r>
                    <w:r w:rsidR="006B0E86">
                      <w:rPr>
                        <w:rFonts w:ascii="Arial Black" w:hAnsi="Arial Black"/>
                        <w:b/>
                        <w:color w:val="7030A0"/>
                      </w:rPr>
                      <w:t>3</w:t>
                    </w:r>
                    <w:r>
                      <w:rPr>
                        <w:rFonts w:ascii="Arial Black" w:hAnsi="Arial Black"/>
                        <w:b/>
                        <w:color w:val="7030A0"/>
                      </w:rPr>
                      <w:t xml:space="preserve"> – </w:t>
                    </w:r>
                    <w:r w:rsidR="006B0E86">
                      <w:rPr>
                        <w:rFonts w:ascii="Arial Black" w:hAnsi="Arial Black"/>
                        <w:b/>
                        <w:color w:val="7030A0"/>
                      </w:rPr>
                      <w:t>A crée des branches</w:t>
                    </w:r>
                  </w:p>
                  <w:p w:rsidR="00FA27B9" w:rsidRPr="00F80677" w:rsidRDefault="00FA27B9" w:rsidP="00FA27B9">
                    <w:pPr>
                      <w:rPr>
                        <w:rFonts w:ascii="Arial Black" w:hAnsi="Arial Black"/>
                        <w:b/>
                        <w:color w:val="7030A0"/>
                      </w:rPr>
                    </w:pPr>
                  </w:p>
                  <w:p w:rsidR="00DE4F05" w:rsidRPr="0089167E" w:rsidRDefault="00DE4F05" w:rsidP="00E718E6">
                    <w:pPr>
                      <w:jc w:val="center"/>
                      <w:rPr>
                        <w:rFonts w:ascii="Arial Black" w:hAnsi="Arial Black"/>
                        <w:color w:val="B2A1C7" w:themeColor="accent4" w:themeTint="99"/>
                        <w:sz w:val="16"/>
                      </w:rPr>
                    </w:pPr>
                    <w:r>
                      <w:rPr>
                        <w:rFonts w:ascii="Arial Black" w:hAnsi="Arial Black"/>
                        <w:color w:val="B2A1C7" w:themeColor="accent4" w:themeTint="99"/>
                        <w:sz w:val="16"/>
                      </w:rPr>
                      <w:t>Conception et développement d'applications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 w:rsidR="00DE4F05">
      <w:t xml:space="preserve"> </w:t>
    </w:r>
  </w:p>
  <w:p w:rsidR="00DE4F05" w:rsidRDefault="00DE4F05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D7BFA"/>
    <w:multiLevelType w:val="multilevel"/>
    <w:tmpl w:val="CCCC40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067D0D91"/>
    <w:multiLevelType w:val="multilevel"/>
    <w:tmpl w:val="4340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31DBB"/>
    <w:multiLevelType w:val="hybridMultilevel"/>
    <w:tmpl w:val="4CAA7F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5D6E1D"/>
    <w:multiLevelType w:val="multilevel"/>
    <w:tmpl w:val="478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F6520E"/>
    <w:multiLevelType w:val="hybridMultilevel"/>
    <w:tmpl w:val="E22A0E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6271BF"/>
    <w:multiLevelType w:val="multilevel"/>
    <w:tmpl w:val="015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857AF4"/>
    <w:multiLevelType w:val="hybridMultilevel"/>
    <w:tmpl w:val="3634B6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044C0C"/>
    <w:multiLevelType w:val="hybridMultilevel"/>
    <w:tmpl w:val="A92818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CB0D14"/>
    <w:multiLevelType w:val="hybridMultilevel"/>
    <w:tmpl w:val="6DD2A4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130AD4"/>
    <w:multiLevelType w:val="multilevel"/>
    <w:tmpl w:val="251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B13F6F"/>
    <w:multiLevelType w:val="hybridMultilevel"/>
    <w:tmpl w:val="787A3D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4A245D2"/>
    <w:multiLevelType w:val="hybridMultilevel"/>
    <w:tmpl w:val="81A86D8E"/>
    <w:lvl w:ilvl="0" w:tplc="0E5A14CA">
      <w:start w:val="1"/>
      <w:numFmt w:val="decimal"/>
      <w:pStyle w:val="Exercice"/>
      <w:lvlText w:val="EXERCICE %1.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0"/>
  </w:num>
  <w:num w:numId="5">
    <w:abstractNumId w:val="0"/>
  </w:num>
  <w:num w:numId="6">
    <w:abstractNumId w:val="9"/>
  </w:num>
  <w:num w:numId="7">
    <w:abstractNumId w:val="5"/>
  </w:num>
  <w:num w:numId="8">
    <w:abstractNumId w:val="2"/>
  </w:num>
  <w:num w:numId="9">
    <w:abstractNumId w:val="3"/>
  </w:num>
  <w:num w:numId="10">
    <w:abstractNumId w:val="7"/>
  </w:num>
  <w:num w:numId="11">
    <w:abstractNumId w:val="11"/>
    <w:lvlOverride w:ilvl="0">
      <w:startOverride w:val="1"/>
    </w:lvlOverride>
  </w:num>
  <w:num w:numId="12">
    <w:abstractNumId w:val="10"/>
  </w:num>
  <w:num w:numId="13">
    <w:abstractNumId w:val="8"/>
  </w:num>
  <w:num w:numId="14">
    <w:abstractNumId w:val="4"/>
  </w:num>
  <w:num w:numId="15">
    <w:abstractNumId w:val="6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6E7"/>
    <w:rsid w:val="00045703"/>
    <w:rsid w:val="00093E2E"/>
    <w:rsid w:val="000B170D"/>
    <w:rsid w:val="000D728D"/>
    <w:rsid w:val="000E6293"/>
    <w:rsid w:val="000F43BE"/>
    <w:rsid w:val="0015396C"/>
    <w:rsid w:val="00174B15"/>
    <w:rsid w:val="00177360"/>
    <w:rsid w:val="00190A7C"/>
    <w:rsid w:val="00191E69"/>
    <w:rsid w:val="001C036E"/>
    <w:rsid w:val="00205C87"/>
    <w:rsid w:val="00276D0B"/>
    <w:rsid w:val="002A6174"/>
    <w:rsid w:val="002B5F75"/>
    <w:rsid w:val="002B7579"/>
    <w:rsid w:val="002C6DD4"/>
    <w:rsid w:val="002F5085"/>
    <w:rsid w:val="00326FFF"/>
    <w:rsid w:val="00367B36"/>
    <w:rsid w:val="0039763E"/>
    <w:rsid w:val="003E5D40"/>
    <w:rsid w:val="0041435D"/>
    <w:rsid w:val="00420F02"/>
    <w:rsid w:val="0042602C"/>
    <w:rsid w:val="00430B54"/>
    <w:rsid w:val="004906B4"/>
    <w:rsid w:val="004C24B8"/>
    <w:rsid w:val="004D65EC"/>
    <w:rsid w:val="004F06A1"/>
    <w:rsid w:val="00504116"/>
    <w:rsid w:val="005457D0"/>
    <w:rsid w:val="00565848"/>
    <w:rsid w:val="0058531F"/>
    <w:rsid w:val="005F5F70"/>
    <w:rsid w:val="00622B7E"/>
    <w:rsid w:val="00627B95"/>
    <w:rsid w:val="0063122E"/>
    <w:rsid w:val="00644C3F"/>
    <w:rsid w:val="00663943"/>
    <w:rsid w:val="00665542"/>
    <w:rsid w:val="0066674B"/>
    <w:rsid w:val="0067374D"/>
    <w:rsid w:val="006879D2"/>
    <w:rsid w:val="006A74BD"/>
    <w:rsid w:val="006B0E86"/>
    <w:rsid w:val="006C4F88"/>
    <w:rsid w:val="00706180"/>
    <w:rsid w:val="00762823"/>
    <w:rsid w:val="00770903"/>
    <w:rsid w:val="00776418"/>
    <w:rsid w:val="007A5DCE"/>
    <w:rsid w:val="008016B1"/>
    <w:rsid w:val="00910AF3"/>
    <w:rsid w:val="0097724B"/>
    <w:rsid w:val="009A16E7"/>
    <w:rsid w:val="00A95EB8"/>
    <w:rsid w:val="00AE26B6"/>
    <w:rsid w:val="00AF217B"/>
    <w:rsid w:val="00B124D8"/>
    <w:rsid w:val="00B20BD0"/>
    <w:rsid w:val="00B279C2"/>
    <w:rsid w:val="00B55B18"/>
    <w:rsid w:val="00B61299"/>
    <w:rsid w:val="00B66651"/>
    <w:rsid w:val="00B933B8"/>
    <w:rsid w:val="00BD6C3C"/>
    <w:rsid w:val="00BF398B"/>
    <w:rsid w:val="00BF4AE9"/>
    <w:rsid w:val="00C0346A"/>
    <w:rsid w:val="00C14ABE"/>
    <w:rsid w:val="00C36B2D"/>
    <w:rsid w:val="00C65202"/>
    <w:rsid w:val="00C716D6"/>
    <w:rsid w:val="00C74E73"/>
    <w:rsid w:val="00CA1D2B"/>
    <w:rsid w:val="00CD5AA1"/>
    <w:rsid w:val="00CF48BD"/>
    <w:rsid w:val="00D310F9"/>
    <w:rsid w:val="00DA03C6"/>
    <w:rsid w:val="00DE4F05"/>
    <w:rsid w:val="00E11111"/>
    <w:rsid w:val="00E51A1F"/>
    <w:rsid w:val="00E66409"/>
    <w:rsid w:val="00E718E6"/>
    <w:rsid w:val="00EC2D30"/>
    <w:rsid w:val="00F01E3E"/>
    <w:rsid w:val="00F1118A"/>
    <w:rsid w:val="00F32631"/>
    <w:rsid w:val="00F56CEE"/>
    <w:rsid w:val="00F63DEB"/>
    <w:rsid w:val="00F66A32"/>
    <w:rsid w:val="00F81697"/>
    <w:rsid w:val="00FA27B9"/>
    <w:rsid w:val="00FA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8BD"/>
    <w:pPr>
      <w:ind w:left="0"/>
      <w:contextualSpacing/>
      <w:jc w:val="both"/>
    </w:pPr>
    <w:rPr>
      <w:rFonts w:ascii="Arial" w:hAnsi="Arial" w:cs="Arial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44C3F"/>
    <w:pPr>
      <w:keepNext/>
      <w:keepLines/>
      <w:pBdr>
        <w:bottom w:val="single" w:sz="4" w:space="1" w:color="auto"/>
      </w:pBdr>
      <w:spacing w:before="480"/>
      <w:ind w:left="432" w:hanging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7A5DCE"/>
    <w:pPr>
      <w:spacing w:before="100" w:beforeAutospacing="1" w:after="100" w:afterAutospacing="1"/>
      <w:contextualSpacing w:val="0"/>
      <w:jc w:val="left"/>
      <w:outlineLvl w:val="1"/>
    </w:pPr>
    <w:rPr>
      <w:rFonts w:ascii="Times New Roman" w:hAnsi="Times New Roman" w:cs="Times New Roman"/>
      <w:b/>
      <w:bCs/>
      <w:sz w:val="28"/>
      <w:szCs w:val="36"/>
    </w:rPr>
  </w:style>
  <w:style w:type="paragraph" w:styleId="Titre3">
    <w:name w:val="heading 3"/>
    <w:basedOn w:val="Normal"/>
    <w:link w:val="Titre3Car"/>
    <w:uiPriority w:val="9"/>
    <w:qFormat/>
    <w:rsid w:val="00B279C2"/>
    <w:pPr>
      <w:spacing w:before="100" w:beforeAutospacing="1" w:after="100" w:afterAutospacing="1"/>
      <w:contextualSpacing w:val="0"/>
      <w:jc w:val="left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mmande">
    <w:name w:val="commande"/>
    <w:basedOn w:val="Normal"/>
    <w:qFormat/>
    <w:rsid w:val="006879D2"/>
    <w:pPr>
      <w:pBdr>
        <w:top w:val="single" w:sz="4" w:space="1" w:color="C00000"/>
        <w:left w:val="single" w:sz="4" w:space="4" w:color="C00000"/>
        <w:bottom w:val="single" w:sz="4" w:space="1" w:color="C00000"/>
        <w:right w:val="single" w:sz="4" w:space="4" w:color="C00000"/>
      </w:pBdr>
    </w:pPr>
    <w:rPr>
      <w:rFonts w:ascii="Arial Black" w:hAnsi="Arial Black"/>
      <w:color w:val="CC0000"/>
    </w:rPr>
  </w:style>
  <w:style w:type="paragraph" w:customStyle="1" w:styleId="figure">
    <w:name w:val="figure"/>
    <w:basedOn w:val="Normal"/>
    <w:qFormat/>
    <w:rsid w:val="006879D2"/>
    <w:pPr>
      <w:ind w:firstLine="709"/>
    </w:pPr>
    <w:rPr>
      <w:rFonts w:eastAsiaTheme="minorHAnsi" w:cstheme="minorBidi"/>
      <w:b/>
      <w:color w:val="1F497D" w:themeColor="text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customStyle="1" w:styleId="Exercice">
    <w:name w:val="Exercice"/>
    <w:basedOn w:val="Normal"/>
    <w:next w:val="Normal"/>
    <w:qFormat/>
    <w:rsid w:val="006879D2"/>
    <w:pPr>
      <w:numPr>
        <w:numId w:val="3"/>
      </w:numPr>
      <w:pBdr>
        <w:bottom w:val="single" w:sz="12" w:space="1" w:color="CB08DA"/>
      </w:pBdr>
    </w:pPr>
    <w:rPr>
      <w:b/>
      <w:color w:val="CB08DA"/>
    </w:rPr>
  </w:style>
  <w:style w:type="paragraph" w:customStyle="1" w:styleId="code">
    <w:name w:val="code"/>
    <w:basedOn w:val="Normal"/>
    <w:qFormat/>
    <w:rsid w:val="00BF4A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noProof/>
      <w:color w:val="B2A1C7" w:themeColor="accent4" w:themeTint="99"/>
    </w:rPr>
  </w:style>
  <w:style w:type="paragraph" w:customStyle="1" w:styleId="defaut">
    <w:name w:val="defaut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1">
    <w:name w:val="liste1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2">
    <w:name w:val="liste2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879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79D2"/>
    <w:rPr>
      <w:rFonts w:ascii="Tahoma" w:hAnsi="Tahoma" w:cs="Tahoma"/>
      <w:color w:val="000080"/>
      <w:sz w:val="16"/>
      <w:szCs w:val="16"/>
      <w:lang w:eastAsia="fr-FR"/>
    </w:rPr>
  </w:style>
  <w:style w:type="paragraph" w:customStyle="1" w:styleId="Style1">
    <w:name w:val="Style1"/>
    <w:basedOn w:val="Titre1"/>
    <w:qFormat/>
    <w:rsid w:val="00F81697"/>
    <w:rPr>
      <w:color w:val="943634" w:themeColor="accent2" w:themeShade="BF"/>
    </w:rPr>
  </w:style>
  <w:style w:type="character" w:customStyle="1" w:styleId="Titre1Car">
    <w:name w:val="Titre 1 Car"/>
    <w:basedOn w:val="Policepardfaut"/>
    <w:link w:val="Titre1"/>
    <w:uiPriority w:val="9"/>
    <w:rsid w:val="00644C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A5DCE"/>
    <w:rPr>
      <w:rFonts w:ascii="Times New Roman" w:hAnsi="Times New Roman" w:cs="Times New Roman"/>
      <w:b/>
      <w:bCs/>
      <w:sz w:val="28"/>
      <w:szCs w:val="36"/>
      <w:lang w:eastAsia="fr-FR"/>
    </w:rPr>
  </w:style>
  <w:style w:type="paragraph" w:customStyle="1" w:styleId="pdq2pgselectionanchorcontainer">
    <w:name w:val="pdq2pg_selectionanchorcontainer"/>
    <w:basedOn w:val="Normal"/>
    <w:rsid w:val="009A16E7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9A16E7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9A16E7"/>
    <w:rPr>
      <w:b/>
      <w:bCs/>
    </w:rPr>
  </w:style>
  <w:style w:type="paragraph" w:styleId="Paragraphedeliste">
    <w:name w:val="List Paragraph"/>
    <w:basedOn w:val="Normal"/>
    <w:uiPriority w:val="34"/>
    <w:qFormat/>
    <w:rsid w:val="009A16E7"/>
    <w:pPr>
      <w:ind w:left="720"/>
    </w:pPr>
  </w:style>
  <w:style w:type="character" w:customStyle="1" w:styleId="Titre3Car">
    <w:name w:val="Titre 3 Car"/>
    <w:basedOn w:val="Policepardfaut"/>
    <w:link w:val="Titre3"/>
    <w:uiPriority w:val="9"/>
    <w:rsid w:val="00B279C2"/>
    <w:rPr>
      <w:rFonts w:ascii="Times New Roman" w:hAnsi="Times New Roman" w:cs="Times New Roman"/>
      <w:b/>
      <w:bCs/>
      <w:sz w:val="27"/>
      <w:szCs w:val="27"/>
      <w:lang w:eastAsia="fr-FR"/>
    </w:rPr>
  </w:style>
  <w:style w:type="paragraph" w:customStyle="1" w:styleId="isselectedend">
    <w:name w:val="isselectedend"/>
    <w:basedOn w:val="Normal"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27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contextualSpacing w:val="0"/>
      <w:jc w:val="left"/>
    </w:pPr>
    <w:rPr>
      <w:rFonts w:ascii="Courier New" w:hAnsi="Courier New" w:cs="Courier New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79C2"/>
    <w:rPr>
      <w:rFonts w:ascii="Courier New" w:hAnsi="Courier New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F43B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8BD"/>
    <w:pPr>
      <w:ind w:left="0"/>
      <w:contextualSpacing/>
      <w:jc w:val="both"/>
    </w:pPr>
    <w:rPr>
      <w:rFonts w:ascii="Arial" w:hAnsi="Arial" w:cs="Arial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44C3F"/>
    <w:pPr>
      <w:keepNext/>
      <w:keepLines/>
      <w:pBdr>
        <w:bottom w:val="single" w:sz="4" w:space="1" w:color="auto"/>
      </w:pBdr>
      <w:spacing w:before="480"/>
      <w:ind w:left="432" w:hanging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7A5DCE"/>
    <w:pPr>
      <w:spacing w:before="100" w:beforeAutospacing="1" w:after="100" w:afterAutospacing="1"/>
      <w:contextualSpacing w:val="0"/>
      <w:jc w:val="left"/>
      <w:outlineLvl w:val="1"/>
    </w:pPr>
    <w:rPr>
      <w:rFonts w:ascii="Times New Roman" w:hAnsi="Times New Roman" w:cs="Times New Roman"/>
      <w:b/>
      <w:bCs/>
      <w:sz w:val="28"/>
      <w:szCs w:val="36"/>
    </w:rPr>
  </w:style>
  <w:style w:type="paragraph" w:styleId="Titre3">
    <w:name w:val="heading 3"/>
    <w:basedOn w:val="Normal"/>
    <w:link w:val="Titre3Car"/>
    <w:uiPriority w:val="9"/>
    <w:qFormat/>
    <w:rsid w:val="00B279C2"/>
    <w:pPr>
      <w:spacing w:before="100" w:beforeAutospacing="1" w:after="100" w:afterAutospacing="1"/>
      <w:contextualSpacing w:val="0"/>
      <w:jc w:val="left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mmande">
    <w:name w:val="commande"/>
    <w:basedOn w:val="Normal"/>
    <w:qFormat/>
    <w:rsid w:val="006879D2"/>
    <w:pPr>
      <w:pBdr>
        <w:top w:val="single" w:sz="4" w:space="1" w:color="C00000"/>
        <w:left w:val="single" w:sz="4" w:space="4" w:color="C00000"/>
        <w:bottom w:val="single" w:sz="4" w:space="1" w:color="C00000"/>
        <w:right w:val="single" w:sz="4" w:space="4" w:color="C00000"/>
      </w:pBdr>
    </w:pPr>
    <w:rPr>
      <w:rFonts w:ascii="Arial Black" w:hAnsi="Arial Black"/>
      <w:color w:val="CC0000"/>
    </w:rPr>
  </w:style>
  <w:style w:type="paragraph" w:customStyle="1" w:styleId="figure">
    <w:name w:val="figure"/>
    <w:basedOn w:val="Normal"/>
    <w:qFormat/>
    <w:rsid w:val="006879D2"/>
    <w:pPr>
      <w:ind w:firstLine="709"/>
    </w:pPr>
    <w:rPr>
      <w:rFonts w:eastAsiaTheme="minorHAnsi" w:cstheme="minorBidi"/>
      <w:b/>
      <w:color w:val="1F497D" w:themeColor="text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customStyle="1" w:styleId="Exercice">
    <w:name w:val="Exercice"/>
    <w:basedOn w:val="Normal"/>
    <w:next w:val="Normal"/>
    <w:qFormat/>
    <w:rsid w:val="006879D2"/>
    <w:pPr>
      <w:numPr>
        <w:numId w:val="3"/>
      </w:numPr>
      <w:pBdr>
        <w:bottom w:val="single" w:sz="12" w:space="1" w:color="CB08DA"/>
      </w:pBdr>
    </w:pPr>
    <w:rPr>
      <w:b/>
      <w:color w:val="CB08DA"/>
    </w:rPr>
  </w:style>
  <w:style w:type="paragraph" w:customStyle="1" w:styleId="code">
    <w:name w:val="code"/>
    <w:basedOn w:val="Normal"/>
    <w:qFormat/>
    <w:rsid w:val="00BF4A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noProof/>
      <w:color w:val="B2A1C7" w:themeColor="accent4" w:themeTint="99"/>
    </w:rPr>
  </w:style>
  <w:style w:type="paragraph" w:customStyle="1" w:styleId="defaut">
    <w:name w:val="defaut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1">
    <w:name w:val="liste1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2">
    <w:name w:val="liste2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879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79D2"/>
    <w:rPr>
      <w:rFonts w:ascii="Tahoma" w:hAnsi="Tahoma" w:cs="Tahoma"/>
      <w:color w:val="000080"/>
      <w:sz w:val="16"/>
      <w:szCs w:val="16"/>
      <w:lang w:eastAsia="fr-FR"/>
    </w:rPr>
  </w:style>
  <w:style w:type="paragraph" w:customStyle="1" w:styleId="Style1">
    <w:name w:val="Style1"/>
    <w:basedOn w:val="Titre1"/>
    <w:qFormat/>
    <w:rsid w:val="00F81697"/>
    <w:rPr>
      <w:color w:val="943634" w:themeColor="accent2" w:themeShade="BF"/>
    </w:rPr>
  </w:style>
  <w:style w:type="character" w:customStyle="1" w:styleId="Titre1Car">
    <w:name w:val="Titre 1 Car"/>
    <w:basedOn w:val="Policepardfaut"/>
    <w:link w:val="Titre1"/>
    <w:uiPriority w:val="9"/>
    <w:rsid w:val="00644C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A5DCE"/>
    <w:rPr>
      <w:rFonts w:ascii="Times New Roman" w:hAnsi="Times New Roman" w:cs="Times New Roman"/>
      <w:b/>
      <w:bCs/>
      <w:sz w:val="28"/>
      <w:szCs w:val="36"/>
      <w:lang w:eastAsia="fr-FR"/>
    </w:rPr>
  </w:style>
  <w:style w:type="paragraph" w:customStyle="1" w:styleId="pdq2pgselectionanchorcontainer">
    <w:name w:val="pdq2pg_selectionanchorcontainer"/>
    <w:basedOn w:val="Normal"/>
    <w:rsid w:val="009A16E7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9A16E7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9A16E7"/>
    <w:rPr>
      <w:b/>
      <w:bCs/>
    </w:rPr>
  </w:style>
  <w:style w:type="paragraph" w:styleId="Paragraphedeliste">
    <w:name w:val="List Paragraph"/>
    <w:basedOn w:val="Normal"/>
    <w:uiPriority w:val="34"/>
    <w:qFormat/>
    <w:rsid w:val="009A16E7"/>
    <w:pPr>
      <w:ind w:left="720"/>
    </w:pPr>
  </w:style>
  <w:style w:type="character" w:customStyle="1" w:styleId="Titre3Car">
    <w:name w:val="Titre 3 Car"/>
    <w:basedOn w:val="Policepardfaut"/>
    <w:link w:val="Titre3"/>
    <w:uiPriority w:val="9"/>
    <w:rsid w:val="00B279C2"/>
    <w:rPr>
      <w:rFonts w:ascii="Times New Roman" w:hAnsi="Times New Roman" w:cs="Times New Roman"/>
      <w:b/>
      <w:bCs/>
      <w:sz w:val="27"/>
      <w:szCs w:val="27"/>
      <w:lang w:eastAsia="fr-FR"/>
    </w:rPr>
  </w:style>
  <w:style w:type="paragraph" w:customStyle="1" w:styleId="isselectedend">
    <w:name w:val="isselectedend"/>
    <w:basedOn w:val="Normal"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27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contextualSpacing w:val="0"/>
      <w:jc w:val="left"/>
    </w:pPr>
    <w:rPr>
      <w:rFonts w:ascii="Courier New" w:hAnsi="Courier New" w:cs="Courier New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79C2"/>
    <w:rPr>
      <w:rFonts w:ascii="Courier New" w:hAnsi="Courier New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F43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3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5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rinne\AppData\Roaming\Microsoft\Templates\Bloc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Bloc2.dotx</Template>
  <TotalTime>937</TotalTime>
  <Pages>2</Pages>
  <Words>400</Words>
  <Characters>2203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15</vt:i4>
      </vt:variant>
    </vt:vector>
  </HeadingPairs>
  <TitlesOfParts>
    <vt:vector size="16" baseType="lpstr">
      <vt:lpstr/>
      <vt:lpstr>    Étape 14 — Merge</vt:lpstr>
      <vt:lpstr>        Vocabulaire</vt:lpstr>
      <vt:lpstr>        Premier objectif atteint</vt:lpstr>
      <vt:lpstr>Partie 5 — Deux branches, deux fonctionnalités</vt:lpstr>
      <vt:lpstr>    Étape 15 — Mettre les deux ordinateurs à jour</vt:lpstr>
      <vt:lpstr>    Étape 16 — Compte A travaille sur le contact</vt:lpstr>
      <vt:lpstr>    Étape 17 — Compte B travaille sur les couleurs</vt:lpstr>
      <vt:lpstr>    Étape 18 — Fusionner les deux Pull Requests</vt:lpstr>
      <vt:lpstr>Partie 6 — Provoquer volontairement un conflit</vt:lpstr>
      <vt:lpstr>    Étape 19 — A et B partent de la même version</vt:lpstr>
      <vt:lpstr>    Étape 20 — A modifie le nom du café</vt:lpstr>
      <vt:lpstr>    Étape 21 — B fait une autre modification sur la même ligne</vt:lpstr>
      <vt:lpstr>Partie 7 — Le conflit</vt:lpstr>
      <vt:lpstr>    Étape 22 — Résoudre le conflit</vt:lpstr>
      <vt:lpstr>    Étape 23 — Enregistrer la résolution</vt:lpstr>
    </vt:vector>
  </TitlesOfParts>
  <Company>Microsoft</Company>
  <LinksUpToDate>false</LinksUpToDate>
  <CharactersWithSpaces>2598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Corinne</dc:creator>
  <cp:lastModifiedBy>Corinne</cp:lastModifiedBy>
  <cp:revision>5</cp:revision>
  <dcterms:created xsi:type="dcterms:W3CDTF">2026-10-05T14:58:00Z</dcterms:created>
  <dcterms:modified xsi:type="dcterms:W3CDTF">2026-10-06T09:34:00Z</dcterms:modified>
</cp:coreProperties>
</file>