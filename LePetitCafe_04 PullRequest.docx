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31F" w:rsidRDefault="0039763E" w:rsidP="0039763E">
      <w:pPr>
        <w:pStyle w:val="Exercice"/>
      </w:pPr>
      <w:r>
        <w:t>A. Crée une branche consacrée à la fonctionnalité Menu</w:t>
      </w:r>
    </w:p>
    <w:p w:rsidR="0039763E" w:rsidRDefault="0039763E" w:rsidP="0039763E"/>
    <w:p w:rsidR="000F43BE" w:rsidRPr="000F43BE" w:rsidRDefault="000F43BE" w:rsidP="0039763E">
      <w:r w:rsidRPr="000F43BE">
        <w:t>Une branche est une ligne de travail indépendante.</w:t>
      </w:r>
    </w:p>
    <w:p w:rsidR="000F43BE" w:rsidRDefault="000F43BE" w:rsidP="0039763E"/>
    <w:p w:rsidR="0039763E" w:rsidRDefault="0039763E" w:rsidP="0039763E">
      <w:r>
        <w:t>Sur le poste de A.</w:t>
      </w:r>
      <w:r w:rsidR="000F43BE">
        <w:t xml:space="preserve"> Assurez-vous que vous êtes sur la branche main, sinon : </w:t>
      </w:r>
    </w:p>
    <w:p w:rsidR="0039763E" w:rsidRDefault="0039763E" w:rsidP="0039763E">
      <w:pPr>
        <w:pStyle w:val="code"/>
        <w:rPr>
          <w:lang w:eastAsia="en-US"/>
        </w:rPr>
      </w:pPr>
      <w:r>
        <w:rPr>
          <w:lang w:eastAsia="en-US"/>
        </w:rPr>
        <w:t>$ git switch main</w:t>
      </w:r>
    </w:p>
    <w:p w:rsidR="0039763E" w:rsidRDefault="0039763E" w:rsidP="0039763E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</w:p>
    <w:p w:rsidR="000F43BE" w:rsidRPr="000F43BE" w:rsidRDefault="000F43BE" w:rsidP="0039763E">
      <w:pPr>
        <w:autoSpaceDE w:val="0"/>
        <w:autoSpaceDN w:val="0"/>
        <w:adjustRightInd w:val="0"/>
        <w:contextualSpacing w:val="0"/>
        <w:jc w:val="left"/>
      </w:pPr>
      <w:r w:rsidRPr="000F43BE">
        <w:t>Récupérer les modifications depuis github</w:t>
      </w:r>
    </w:p>
    <w:p w:rsidR="0039763E" w:rsidRDefault="0039763E" w:rsidP="0039763E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(main)</w:t>
      </w:r>
    </w:p>
    <w:p w:rsidR="0039763E" w:rsidRDefault="0039763E" w:rsidP="0039763E">
      <w:pPr>
        <w:pStyle w:val="code"/>
        <w:rPr>
          <w:lang w:eastAsia="en-US"/>
        </w:rPr>
      </w:pPr>
      <w:r>
        <w:rPr>
          <w:lang w:eastAsia="en-US"/>
        </w:rPr>
        <w:t>$ git pull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remote: Enumerating objects: 4, done.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remote: Counting objects: 100% (4/4), done.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remote: Compressing objects: 100% (2/2), done.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remote: Total 3 (delta 1), reused 0 (delta 0), pack-reused 0 (from 0)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Unpacking objects: 100% (3/3), 956 bytes | 86.00 KiB/s, done.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From https://github.com/corinneac-nice/petitCafe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 xml:space="preserve">   78f80a8..b87b72a  main       -&gt; origin/main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Updating 78f80a8..b87b72a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Fast-forward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color w:val="1CA800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 xml:space="preserve"> README.md | 1 </w:t>
      </w:r>
      <w:r>
        <w:rPr>
          <w:rFonts w:ascii="Lucida Console" w:hAnsi="Lucida Console" w:cs="Lucida Console"/>
          <w:color w:val="1CA800"/>
          <w:sz w:val="18"/>
          <w:szCs w:val="18"/>
          <w:lang w:eastAsia="en-US"/>
        </w:rPr>
        <w:t>+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 xml:space="preserve"> 1 file changed, 1 insertion(+)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 xml:space="preserve"> create mode 100644 README.md</w:t>
      </w:r>
    </w:p>
    <w:p w:rsidR="0039763E" w:rsidRDefault="0039763E" w:rsidP="0039763E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</w:p>
    <w:p w:rsidR="0039763E" w:rsidRDefault="0039763E" w:rsidP="0039763E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(main)</w:t>
      </w:r>
    </w:p>
    <w:p w:rsidR="0039763E" w:rsidRDefault="0039763E" w:rsidP="0039763E">
      <w:pPr>
        <w:pStyle w:val="code"/>
        <w:rPr>
          <w:lang w:eastAsia="en-US"/>
        </w:rPr>
      </w:pPr>
      <w:r>
        <w:rPr>
          <w:lang w:eastAsia="en-US"/>
        </w:rPr>
        <w:t>$ git switch -c feature/menu</w:t>
      </w:r>
    </w:p>
    <w:p w:rsidR="0039763E" w:rsidRDefault="0039763E" w:rsidP="0039763E">
      <w:pPr>
        <w:autoSpaceDE w:val="0"/>
        <w:autoSpaceDN w:val="0"/>
        <w:adjustRightInd w:val="0"/>
        <w:ind w:firstLine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Switched to a new branch 'feature/menu'</w:t>
      </w:r>
    </w:p>
    <w:p w:rsidR="0039763E" w:rsidRDefault="0039763E" w:rsidP="0039763E">
      <w:pPr>
        <w:autoSpaceDE w:val="0"/>
        <w:autoSpaceDN w:val="0"/>
        <w:adjustRightInd w:val="0"/>
        <w:ind w:firstLine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</w:p>
    <w:p w:rsidR="0039763E" w:rsidRDefault="0039763E" w:rsidP="0039763E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</w:t>
      </w:r>
      <w:r w:rsidRPr="000F43BE">
        <w:rPr>
          <w:rFonts w:ascii="Lucida Console" w:hAnsi="Lucida Console" w:cs="Lucida Console"/>
          <w:b/>
          <w:color w:val="00A89A"/>
          <w:sz w:val="18"/>
          <w:szCs w:val="18"/>
          <w:lang w:eastAsia="en-US"/>
        </w:rPr>
        <w:t>(feature/menu)</w:t>
      </w:r>
    </w:p>
    <w:p w:rsidR="0039763E" w:rsidRDefault="0039763E" w:rsidP="0039763E">
      <w:pPr>
        <w:autoSpaceDE w:val="0"/>
        <w:autoSpaceDN w:val="0"/>
        <w:adjustRightInd w:val="0"/>
        <w:ind w:firstLine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</w:p>
    <w:p w:rsidR="0039763E" w:rsidRDefault="000F43BE" w:rsidP="0039763E">
      <w:r>
        <w:t>La branche est créée localement</w:t>
      </w:r>
    </w:p>
    <w:p w:rsidR="000F43BE" w:rsidRDefault="000F43BE" w:rsidP="0039763E"/>
    <w:p w:rsidR="000F43BE" w:rsidRDefault="000F43BE" w:rsidP="000F43BE">
      <w:pPr>
        <w:pStyle w:val="Exercice"/>
      </w:pPr>
      <w:r>
        <w:t>Modifier le menu dans la page index</w:t>
      </w:r>
    </w:p>
    <w:p w:rsidR="000F43BE" w:rsidRDefault="000F43BE" w:rsidP="000F43BE"/>
    <w:p w:rsidR="000F43BE" w:rsidRDefault="000F43BE" w:rsidP="000F43BE">
      <w:r>
        <w:t>Remplacer :</w:t>
      </w:r>
    </w:p>
    <w:p w:rsidR="000F43BE" w:rsidRPr="000F43BE" w:rsidRDefault="000F43BE" w:rsidP="000F43BE">
      <w:r w:rsidRPr="000F43BE">
        <w:t xml:space="preserve">Dans index.html, </w:t>
      </w:r>
      <w:r w:rsidR="000E6293">
        <w:t xml:space="preserve">ajouter </w:t>
      </w:r>
      <w:r w:rsidRPr="000F43BE">
        <w:t>:</w:t>
      </w:r>
    </w:p>
    <w:p w:rsidR="000F43BE" w:rsidRDefault="000F43BE" w:rsidP="000F43BE"/>
    <w:p w:rsidR="000E6293" w:rsidRDefault="000E6293" w:rsidP="000E6293">
      <w:r>
        <w:t>&lt;p&gt;</w:t>
      </w:r>
    </w:p>
    <w:p w:rsidR="000E6293" w:rsidRDefault="000E6293" w:rsidP="000E6293">
      <w:r>
        <w:t xml:space="preserve">        Café, pâtisseries, sandwichs et bonne humeur sont</w:t>
      </w:r>
    </w:p>
    <w:p w:rsidR="000E6293" w:rsidRDefault="000E6293" w:rsidP="000E6293">
      <w:r>
        <w:t xml:space="preserve">        au rendez-vous tous les jours.</w:t>
      </w:r>
    </w:p>
    <w:p w:rsidR="000E6293" w:rsidRPr="000E6293" w:rsidRDefault="000E6293" w:rsidP="000E6293">
      <w:pPr>
        <w:rPr>
          <w:b/>
        </w:rPr>
      </w:pPr>
      <w:r>
        <w:tab/>
      </w:r>
      <w:r>
        <w:tab/>
      </w:r>
      <w:r w:rsidRPr="000E6293">
        <w:rPr>
          <w:b/>
        </w:rPr>
        <w:t xml:space="preserve">&lt;ul&gt; </w:t>
      </w:r>
    </w:p>
    <w:p w:rsidR="000E6293" w:rsidRPr="000E6293" w:rsidRDefault="000E6293" w:rsidP="000E6293">
      <w:pPr>
        <w:rPr>
          <w:b/>
        </w:rPr>
      </w:pPr>
      <w:r w:rsidRPr="000E6293">
        <w:rPr>
          <w:b/>
        </w:rPr>
        <w:tab/>
      </w:r>
      <w:r w:rsidRPr="000E6293">
        <w:rPr>
          <w:b/>
        </w:rPr>
        <w:tab/>
      </w:r>
      <w:r w:rsidRPr="000E6293">
        <w:rPr>
          <w:b/>
        </w:rPr>
        <w:tab/>
        <w:t>&lt;li&gt;</w:t>
      </w:r>
      <w:r w:rsidRPr="000E6293">
        <w:rPr>
          <w:rFonts w:ascii="DejaVu Sans Mono" w:hAnsi="DejaVu Sans Mono" w:cs="DejaVu Sans Mono"/>
          <w:b/>
        </w:rPr>
        <w:t>☕</w:t>
      </w:r>
      <w:r w:rsidRPr="000E6293">
        <w:rPr>
          <w:b/>
        </w:rPr>
        <w:t xml:space="preserve"> Café </w:t>
      </w:r>
      <w:r>
        <w:rPr>
          <w:b/>
        </w:rPr>
        <w:t xml:space="preserve"> </w:t>
      </w:r>
      <w:r w:rsidRPr="000E6293">
        <w:rPr>
          <w:b/>
        </w:rPr>
        <w:t xml:space="preserve"> 2 €&lt;/li&gt; </w:t>
      </w:r>
    </w:p>
    <w:p w:rsidR="000E6293" w:rsidRPr="000E6293" w:rsidRDefault="000E6293" w:rsidP="000E6293">
      <w:pPr>
        <w:rPr>
          <w:b/>
        </w:rPr>
      </w:pPr>
      <w:r w:rsidRPr="000E6293">
        <w:rPr>
          <w:b/>
        </w:rPr>
        <w:tab/>
      </w:r>
      <w:r w:rsidRPr="000E6293">
        <w:rPr>
          <w:b/>
        </w:rPr>
        <w:tab/>
      </w:r>
      <w:r w:rsidRPr="000E6293">
        <w:rPr>
          <w:b/>
        </w:rPr>
        <w:tab/>
        <w:t xml:space="preserve">&lt;li&gt; Croissant </w:t>
      </w:r>
      <w:r>
        <w:rPr>
          <w:b/>
        </w:rPr>
        <w:t xml:space="preserve"> </w:t>
      </w:r>
      <w:r w:rsidRPr="000E6293">
        <w:rPr>
          <w:b/>
        </w:rPr>
        <w:t xml:space="preserve"> 2,50 €&lt;/li&gt; </w:t>
      </w:r>
    </w:p>
    <w:p w:rsidR="000E6293" w:rsidRPr="000E6293" w:rsidRDefault="000E6293" w:rsidP="000E6293">
      <w:pPr>
        <w:rPr>
          <w:b/>
        </w:rPr>
      </w:pPr>
      <w:r w:rsidRPr="000E6293">
        <w:rPr>
          <w:b/>
        </w:rPr>
        <w:tab/>
      </w:r>
      <w:r w:rsidRPr="000E6293">
        <w:rPr>
          <w:b/>
        </w:rPr>
        <w:tab/>
      </w:r>
      <w:r w:rsidRPr="000E6293">
        <w:rPr>
          <w:b/>
        </w:rPr>
        <w:tab/>
        <w:t xml:space="preserve">&lt;li&gt; Part de gâteau </w:t>
      </w:r>
      <w:r>
        <w:rPr>
          <w:b/>
        </w:rPr>
        <w:t xml:space="preserve"> </w:t>
      </w:r>
      <w:r w:rsidRPr="000E6293">
        <w:rPr>
          <w:b/>
        </w:rPr>
        <w:t xml:space="preserve"> 4 €&lt;/li&gt; </w:t>
      </w:r>
    </w:p>
    <w:p w:rsidR="000E6293" w:rsidRPr="000E6293" w:rsidRDefault="000E6293" w:rsidP="000E6293">
      <w:pPr>
        <w:rPr>
          <w:b/>
        </w:rPr>
      </w:pPr>
      <w:r w:rsidRPr="000E6293">
        <w:rPr>
          <w:b/>
        </w:rPr>
        <w:tab/>
      </w:r>
      <w:r w:rsidRPr="000E6293">
        <w:rPr>
          <w:b/>
        </w:rPr>
        <w:tab/>
      </w:r>
      <w:r w:rsidRPr="000E6293">
        <w:rPr>
          <w:b/>
        </w:rPr>
        <w:tab/>
        <w:t xml:space="preserve">&lt;li&gt; Sandwich </w:t>
      </w:r>
      <w:r>
        <w:rPr>
          <w:b/>
        </w:rPr>
        <w:t xml:space="preserve"> </w:t>
      </w:r>
      <w:r w:rsidRPr="000E6293">
        <w:rPr>
          <w:b/>
        </w:rPr>
        <w:t xml:space="preserve"> 6 €&lt;/li&gt; </w:t>
      </w:r>
    </w:p>
    <w:p w:rsidR="000E6293" w:rsidRPr="000E6293" w:rsidRDefault="000E6293" w:rsidP="000E6293">
      <w:pPr>
        <w:rPr>
          <w:b/>
        </w:rPr>
      </w:pPr>
      <w:r w:rsidRPr="000E6293">
        <w:rPr>
          <w:b/>
        </w:rPr>
        <w:tab/>
      </w:r>
      <w:r w:rsidRPr="000E6293">
        <w:rPr>
          <w:b/>
        </w:rPr>
        <w:tab/>
        <w:t>&lt;/ul&gt;</w:t>
      </w:r>
    </w:p>
    <w:p w:rsidR="000E6293" w:rsidRDefault="000E6293" w:rsidP="000E6293">
      <w:r>
        <w:t xml:space="preserve">    &lt;/p&gt;</w:t>
      </w:r>
    </w:p>
    <w:p w:rsidR="00565848" w:rsidRDefault="00565848" w:rsidP="000E6293"/>
    <w:p w:rsidR="00565848" w:rsidRDefault="00565848" w:rsidP="00565848">
      <w:pPr>
        <w:pStyle w:val="Exercice"/>
      </w:pPr>
      <w:r>
        <w:t>Valider la modification</w:t>
      </w:r>
    </w:p>
    <w:p w:rsidR="00565848" w:rsidRDefault="00565848" w:rsidP="00565848"/>
    <w:p w:rsidR="00565848" w:rsidRDefault="00565848" w:rsidP="0056584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(feature/menu)</w:t>
      </w:r>
    </w:p>
    <w:p w:rsidR="00565848" w:rsidRDefault="00565848" w:rsidP="00565848">
      <w:pPr>
        <w:pStyle w:val="code"/>
        <w:rPr>
          <w:lang w:eastAsia="en-US"/>
        </w:rPr>
      </w:pPr>
      <w:r>
        <w:rPr>
          <w:lang w:eastAsia="en-US"/>
        </w:rPr>
        <w:t>$ git add index.html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warning: in the working copy of 'index.html', CRLF will be replaced by LF the next time Git touches it</w:t>
      </w:r>
    </w:p>
    <w:p w:rsidR="00565848" w:rsidRDefault="00565848" w:rsidP="0056584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</w:p>
    <w:p w:rsidR="00565848" w:rsidRDefault="00565848" w:rsidP="0056584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(feature/menu)</w:t>
      </w:r>
    </w:p>
    <w:p w:rsidR="00565848" w:rsidRDefault="00565848" w:rsidP="00565848">
      <w:pPr>
        <w:pStyle w:val="code"/>
        <w:rPr>
          <w:lang w:eastAsia="en-US"/>
        </w:rPr>
      </w:pPr>
      <w:r>
        <w:rPr>
          <w:lang w:eastAsia="en-US"/>
        </w:rPr>
        <w:t>$ git commit -m "Ajout de quelques prix dans index.html"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[feature/menu c003010] Ajout de quelques prix dans index.html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 xml:space="preserve"> 1 file changed, 10 insertions(+)</w:t>
      </w:r>
    </w:p>
    <w:p w:rsidR="00565848" w:rsidRDefault="00565848" w:rsidP="0056584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</w:p>
    <w:p w:rsidR="00565848" w:rsidRDefault="00565848" w:rsidP="0056584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(feature/menu)</w:t>
      </w:r>
    </w:p>
    <w:p w:rsidR="00565848" w:rsidRDefault="00565848" w:rsidP="00565848">
      <w:pPr>
        <w:pStyle w:val="code"/>
        <w:rPr>
          <w:lang w:eastAsia="en-US"/>
        </w:rPr>
      </w:pPr>
      <w:r>
        <w:rPr>
          <w:lang w:eastAsia="en-US"/>
        </w:rPr>
        <w:lastRenderedPageBreak/>
        <w:t>$ git push -u origin feature/menu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Enumerating objects: 5, done.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Counting objects: 100% (5/5), done.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Delta compression using up to 8 threads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Compressing objects: 100% (3/3), done.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Writing objects: 100% (3/3), 420 bytes | 420.00 KiB/s, done.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Total 3 (delta 2), reused 0 (delta 0), pack-reused 0 (from 0)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remote: Resolving deltas: 100% (2/2), completed with 2 local objects.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To https://github.com/corinneac-nice/petitCafe.git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 xml:space="preserve">   d68d593..c003010  feature/menu -&gt; feature/menu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branch 'feature/menu' set up to track 'origin/feature/menu'.</w:t>
      </w:r>
    </w:p>
    <w:p w:rsidR="00565848" w:rsidRDefault="00565848" w:rsidP="0056584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1CA800"/>
          <w:sz w:val="18"/>
          <w:szCs w:val="18"/>
          <w:lang w:eastAsia="en-US"/>
        </w:rPr>
      </w:pPr>
    </w:p>
    <w:p w:rsidR="00565848" w:rsidRDefault="00565848" w:rsidP="0056584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(feature/menu)</w:t>
      </w:r>
    </w:p>
    <w:p w:rsidR="00565848" w:rsidRDefault="00565848" w:rsidP="00565848"/>
    <w:p w:rsidR="00565848" w:rsidRDefault="00565848" w:rsidP="0056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lang w:eastAsia="en-US"/>
        </w:rPr>
        <w:t>$ git push -u origin feature/menu</w:t>
      </w:r>
      <w:r>
        <w:rPr>
          <w:lang w:eastAsia="en-US"/>
        </w:rPr>
        <w:t xml:space="preserve"> = </w:t>
      </w:r>
    </w:p>
    <w:p w:rsidR="00565848" w:rsidRDefault="00565848" w:rsidP="0056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</w:pPr>
      <w:r>
        <w:t xml:space="preserve">git push </w:t>
      </w:r>
      <w:r>
        <w:t>:</w:t>
      </w:r>
      <w:r>
        <w:t xml:space="preserve"> envoyer </w:t>
      </w:r>
    </w:p>
    <w:p w:rsidR="00565848" w:rsidRDefault="00565848" w:rsidP="0056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</w:pPr>
      <w:r>
        <w:t xml:space="preserve">origin </w:t>
      </w:r>
      <w:r>
        <w:t>:</w:t>
      </w:r>
      <w:r>
        <w:t xml:space="preserve"> vers le dépôt distant </w:t>
      </w:r>
    </w:p>
    <w:p w:rsidR="00565848" w:rsidRDefault="00565848" w:rsidP="0056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</w:pPr>
      <w:r>
        <w:t xml:space="preserve">feature/menu </w:t>
      </w:r>
      <w:r>
        <w:t xml:space="preserve">: </w:t>
      </w:r>
      <w:r>
        <w:t xml:space="preserve"> la branche concernée</w:t>
      </w:r>
    </w:p>
    <w:p w:rsidR="00565848" w:rsidRDefault="00565848" w:rsidP="00565848"/>
    <w:p w:rsidR="00565848" w:rsidRDefault="00565848" w:rsidP="00565848">
      <w:r>
        <w:t>Et l</w:t>
      </w:r>
      <w:r>
        <w:t xml:space="preserve">a branche locale </w:t>
      </w:r>
      <w:r>
        <w:t xml:space="preserve">"menu" </w:t>
      </w:r>
      <w:r>
        <w:t>est maintenant également disponible sur GitHub</w:t>
      </w:r>
    </w:p>
    <w:p w:rsidR="00565848" w:rsidRDefault="00565848" w:rsidP="00565848"/>
    <w:p w:rsidR="00565848" w:rsidRDefault="00565848" w:rsidP="00565848">
      <w:pPr>
        <w:pStyle w:val="Exercice"/>
      </w:pPr>
      <w:r>
        <w:t>A. Créer une Pull Request</w:t>
      </w:r>
    </w:p>
    <w:p w:rsidR="00565848" w:rsidRDefault="00565848" w:rsidP="00565848"/>
    <w:p w:rsidR="00565848" w:rsidRDefault="00565848" w:rsidP="00565848">
      <w:r>
        <w:t xml:space="preserve">Une </w:t>
      </w:r>
      <w:r>
        <w:rPr>
          <w:rStyle w:val="lev"/>
        </w:rPr>
        <w:t>Pull Request</w:t>
      </w:r>
      <w:r>
        <w:t xml:space="preserve">, ou </w:t>
      </w:r>
      <w:r>
        <w:rPr>
          <w:rStyle w:val="lev"/>
        </w:rPr>
        <w:t>PR</w:t>
      </w:r>
      <w:r>
        <w:t>, est une demande d'intégrati</w:t>
      </w:r>
      <w:r w:rsidR="00622B7E">
        <w:t>on d'une branche dans une autre, ici de la branche menu vers la branche main</w:t>
      </w:r>
    </w:p>
    <w:p w:rsidR="00045703" w:rsidRDefault="00045703" w:rsidP="00565848"/>
    <w:p w:rsidR="00045703" w:rsidRDefault="00045703" w:rsidP="00565848">
      <w:r>
        <w:t xml:space="preserve">La Pull Request se fait sur gitHub </w:t>
      </w:r>
    </w:p>
    <w:p w:rsidR="00045703" w:rsidRDefault="00045703" w:rsidP="00565848">
      <w:r w:rsidRPr="00045703">
        <w:drawing>
          <wp:inline distT="0" distB="0" distL="0" distR="0" wp14:anchorId="6C1EA261" wp14:editId="6E48446B">
            <wp:extent cx="2190750" cy="420447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5754" cy="42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7E" w:rsidRDefault="00622B7E" w:rsidP="00565848"/>
    <w:p w:rsidR="00045703" w:rsidRDefault="00045703" w:rsidP="00565848"/>
    <w:p w:rsidR="00622B7E" w:rsidRDefault="00622B7E" w:rsidP="00045703">
      <w:pPr>
        <w:pStyle w:val="Exercice"/>
      </w:pPr>
      <w:r>
        <w:t>B vérifie la Pull Request</w:t>
      </w:r>
    </w:p>
    <w:p w:rsidR="00622B7E" w:rsidRDefault="00622B7E" w:rsidP="00622B7E">
      <w:pPr>
        <w:pStyle w:val="isselectedend"/>
      </w:pPr>
      <w:r>
        <w:t>Le compte B examine les modifications.</w:t>
      </w:r>
    </w:p>
    <w:p w:rsidR="00622B7E" w:rsidRDefault="00622B7E" w:rsidP="00622B7E">
      <w:pPr>
        <w:pStyle w:val="isselectedend"/>
      </w:pPr>
      <w:r>
        <w:t>Vérifier :</w:t>
      </w:r>
    </w:p>
    <w:p w:rsidR="00622B7E" w:rsidRDefault="00622B7E" w:rsidP="00622B7E">
      <w:pPr>
        <w:numPr>
          <w:ilvl w:val="0"/>
          <w:numId w:val="16"/>
        </w:numPr>
        <w:spacing w:before="100" w:beforeAutospacing="1" w:after="100" w:afterAutospacing="1"/>
        <w:contextualSpacing w:val="0"/>
        <w:jc w:val="left"/>
      </w:pPr>
      <w:r>
        <w:t>le fichier modifié ;</w:t>
      </w:r>
    </w:p>
    <w:p w:rsidR="00622B7E" w:rsidRDefault="00622B7E" w:rsidP="00622B7E">
      <w:pPr>
        <w:numPr>
          <w:ilvl w:val="0"/>
          <w:numId w:val="16"/>
        </w:numPr>
        <w:spacing w:before="100" w:beforeAutospacing="1" w:after="100" w:afterAutospacing="1"/>
        <w:contextualSpacing w:val="0"/>
        <w:jc w:val="left"/>
      </w:pPr>
      <w:r>
        <w:t>les lignes ajoutées ;</w:t>
      </w:r>
    </w:p>
    <w:p w:rsidR="00622B7E" w:rsidRDefault="00622B7E" w:rsidP="00622B7E">
      <w:pPr>
        <w:numPr>
          <w:ilvl w:val="0"/>
          <w:numId w:val="16"/>
        </w:numPr>
        <w:spacing w:before="100" w:beforeAutospacing="1" w:after="100" w:afterAutospacing="1"/>
        <w:contextualSpacing w:val="0"/>
        <w:jc w:val="left"/>
      </w:pPr>
      <w:r>
        <w:t>le résultat attendu.</w:t>
      </w:r>
      <w:bookmarkStart w:id="0" w:name="_GoBack"/>
      <w:bookmarkEnd w:id="0"/>
    </w:p>
    <w:p w:rsidR="00622B7E" w:rsidRDefault="00622B7E" w:rsidP="00622B7E">
      <w:r>
        <w:pict>
          <v:rect id="_x0000_i1025" style="width:0;height:1.5pt" o:hralign="center" o:hrstd="t" o:hr="t" fillcolor="#a0a0a0" stroked="f"/>
        </w:pict>
      </w:r>
    </w:p>
    <w:p w:rsidR="00622B7E" w:rsidRDefault="00622B7E" w:rsidP="00622B7E">
      <w:pPr>
        <w:pStyle w:val="Titre2"/>
      </w:pPr>
      <w:r>
        <w:t>Étape 14 — Merge</w:t>
      </w:r>
    </w:p>
    <w:p w:rsidR="00622B7E" w:rsidRDefault="00622B7E" w:rsidP="00622B7E">
      <w:pPr>
        <w:pStyle w:val="isselectedend"/>
      </w:pPr>
      <w:r>
        <w:t xml:space="preserve">Le compte B valide la Pull Request et effectue le </w:t>
      </w:r>
      <w:r>
        <w:rPr>
          <w:rStyle w:val="lev"/>
        </w:rPr>
        <w:t>merge</w:t>
      </w:r>
      <w:r>
        <w:t>.</w:t>
      </w:r>
    </w:p>
    <w:p w:rsidR="00622B7E" w:rsidRDefault="00622B7E" w:rsidP="00622B7E">
      <w:pPr>
        <w:pStyle w:val="Titre3"/>
      </w:pPr>
      <w:r>
        <w:t>Vocabulaire</w:t>
      </w:r>
    </w:p>
    <w:p w:rsidR="00622B7E" w:rsidRDefault="00622B7E" w:rsidP="00622B7E">
      <w:pPr>
        <w:pStyle w:val="isselectedend"/>
      </w:pPr>
      <w:r>
        <w:rPr>
          <w:rStyle w:val="lev"/>
        </w:rPr>
        <w:t>Merge</w:t>
      </w:r>
      <w:r>
        <w:t xml:space="preserve"> signifie </w:t>
      </w:r>
      <w:r>
        <w:rPr>
          <w:rStyle w:val="lev"/>
        </w:rPr>
        <w:t>fusionner</w:t>
      </w:r>
      <w:r>
        <w:t>.</w:t>
      </w:r>
    </w:p>
    <w:p w:rsidR="00622B7E" w:rsidRDefault="00622B7E" w:rsidP="00622B7E">
      <w:pPr>
        <w:pStyle w:val="isselectedend"/>
      </w:pPr>
      <w:r>
        <w:t>Les modifications de :</w:t>
      </w:r>
    </w:p>
    <w:p w:rsidR="00622B7E" w:rsidRDefault="00622B7E" w:rsidP="00622B7E">
      <w:pPr>
        <w:pStyle w:val="PrformatHTML"/>
      </w:pPr>
      <w:r>
        <w:rPr>
          <w:rStyle w:val="CodeHTML"/>
        </w:rPr>
        <w:t>feature/menu</w:t>
      </w:r>
    </w:p>
    <w:p w:rsidR="00622B7E" w:rsidRDefault="00622B7E" w:rsidP="00622B7E">
      <w:pPr>
        <w:pStyle w:val="isselectedend"/>
      </w:pPr>
      <w:r>
        <w:t>sont intégrées dans :</w:t>
      </w:r>
    </w:p>
    <w:p w:rsidR="00622B7E" w:rsidRDefault="00622B7E" w:rsidP="00622B7E">
      <w:pPr>
        <w:pStyle w:val="PrformatHTML"/>
      </w:pPr>
      <w:r>
        <w:rPr>
          <w:rStyle w:val="CodeHTML"/>
        </w:rPr>
        <w:t>main</w:t>
      </w:r>
    </w:p>
    <w:p w:rsidR="00622B7E" w:rsidRDefault="00622B7E" w:rsidP="00622B7E">
      <w:pPr>
        <w:pStyle w:val="Titre3"/>
      </w:pPr>
      <w:r>
        <w:t>Premier objectif atteint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feature/menu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 xml:space="preserve">      │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 xml:space="preserve">      │ Pull Request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 xml:space="preserve">      ▼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 xml:space="preserve">     main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 xml:space="preserve">      │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 xml:space="preserve">      ▼</w:t>
      </w:r>
    </w:p>
    <w:p w:rsidR="00622B7E" w:rsidRDefault="00622B7E" w:rsidP="00622B7E">
      <w:pPr>
        <w:pStyle w:val="PrformatHTML"/>
      </w:pPr>
      <w:r>
        <w:rPr>
          <w:rStyle w:val="CodeHTML"/>
        </w:rPr>
        <w:t xml:space="preserve">   nouveau site</w:t>
      </w:r>
    </w:p>
    <w:p w:rsidR="00622B7E" w:rsidRDefault="00622B7E" w:rsidP="00622B7E">
      <w:pPr>
        <w:pStyle w:val="isselectedend"/>
      </w:pPr>
      <w:r>
        <w:rPr>
          <w:rStyle w:val="lev"/>
        </w:rPr>
        <w:t>Il n'y a pas de conflit.</w:t>
      </w:r>
    </w:p>
    <w:p w:rsidR="00622B7E" w:rsidRDefault="00622B7E" w:rsidP="00622B7E">
      <w:r>
        <w:pict>
          <v:rect id="_x0000_i1026" style="width:0;height:1.5pt" o:hralign="center" o:hrstd="t" o:hr="t" fillcolor="#a0a0a0" stroked="f"/>
        </w:pict>
      </w:r>
    </w:p>
    <w:p w:rsidR="00622B7E" w:rsidRDefault="00622B7E" w:rsidP="00622B7E">
      <w:pPr>
        <w:pStyle w:val="Titre1"/>
      </w:pPr>
      <w:r>
        <w:t>Partie 5 — Deux branches, deux fonctionnalités</w:t>
      </w:r>
    </w:p>
    <w:p w:rsidR="00622B7E" w:rsidRDefault="00622B7E" w:rsidP="00622B7E">
      <w:pPr>
        <w:pStyle w:val="isselectedend"/>
      </w:pPr>
      <w:r>
        <w:t>Cette fois, A et B vont travailler simultanément.</w:t>
      </w:r>
    </w:p>
    <w:p w:rsidR="00622B7E" w:rsidRDefault="00622B7E" w:rsidP="00622B7E">
      <w:pPr>
        <w:pStyle w:val="Titre2"/>
      </w:pPr>
      <w:r>
        <w:t>Étape 15 — Mettre les deux ordinateurs à jour</w:t>
      </w:r>
    </w:p>
    <w:p w:rsidR="00622B7E" w:rsidRDefault="00622B7E" w:rsidP="00622B7E">
      <w:pPr>
        <w:pStyle w:val="isselectedend"/>
      </w:pPr>
      <w:r>
        <w:t>Sur A :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git switch main</w:t>
      </w:r>
    </w:p>
    <w:p w:rsidR="00622B7E" w:rsidRDefault="00622B7E" w:rsidP="00622B7E">
      <w:pPr>
        <w:pStyle w:val="PrformatHTML"/>
      </w:pPr>
      <w:r>
        <w:rPr>
          <w:rStyle w:val="CodeHTML"/>
        </w:rPr>
        <w:t>git pull</w:t>
      </w:r>
    </w:p>
    <w:p w:rsidR="00622B7E" w:rsidRDefault="00622B7E" w:rsidP="00622B7E">
      <w:pPr>
        <w:pStyle w:val="isselectedend"/>
      </w:pPr>
      <w:r>
        <w:t>Sur B :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git switch main</w:t>
      </w:r>
    </w:p>
    <w:p w:rsidR="00622B7E" w:rsidRDefault="00622B7E" w:rsidP="00622B7E">
      <w:pPr>
        <w:pStyle w:val="PrformatHTML"/>
      </w:pPr>
      <w:r>
        <w:rPr>
          <w:rStyle w:val="CodeHTML"/>
        </w:rPr>
        <w:t>git pull</w:t>
      </w:r>
    </w:p>
    <w:p w:rsidR="00622B7E" w:rsidRDefault="00622B7E" w:rsidP="00622B7E">
      <w:pPr>
        <w:pStyle w:val="isselectedend"/>
      </w:pPr>
      <w:r>
        <w:t xml:space="preserve">Les deux ordinateurs disposent maintenant de la même version de </w:t>
      </w:r>
      <w:r>
        <w:rPr>
          <w:rStyle w:val="CodeHTML"/>
        </w:rPr>
        <w:t>main</w:t>
      </w:r>
      <w:r>
        <w:t>.</w:t>
      </w:r>
    </w:p>
    <w:p w:rsidR="00622B7E" w:rsidRDefault="00622B7E" w:rsidP="00622B7E">
      <w:r>
        <w:pict>
          <v:rect id="_x0000_i1027" style="width:0;height:1.5pt" o:hralign="center" o:hrstd="t" o:hr="t" fillcolor="#a0a0a0" stroked="f"/>
        </w:pict>
      </w:r>
    </w:p>
    <w:p w:rsidR="00622B7E" w:rsidRDefault="00622B7E" w:rsidP="00622B7E">
      <w:pPr>
        <w:pStyle w:val="Titre2"/>
      </w:pPr>
      <w:r>
        <w:t>Étape 16 — Compte A travaille sur le contact</w:t>
      </w:r>
    </w:p>
    <w:p w:rsidR="00622B7E" w:rsidRDefault="00622B7E" w:rsidP="00622B7E">
      <w:pPr>
        <w:pStyle w:val="isselectedend"/>
      </w:pPr>
      <w:r>
        <w:t>A crée :</w:t>
      </w:r>
    </w:p>
    <w:p w:rsidR="00622B7E" w:rsidRDefault="00622B7E" w:rsidP="00622B7E">
      <w:pPr>
        <w:pStyle w:val="PrformatHTML"/>
      </w:pPr>
      <w:r>
        <w:rPr>
          <w:rStyle w:val="CodeHTML"/>
        </w:rPr>
        <w:t>git switch -c feature/contact</w:t>
      </w:r>
    </w:p>
    <w:p w:rsidR="00622B7E" w:rsidRDefault="00622B7E" w:rsidP="00622B7E">
      <w:pPr>
        <w:pStyle w:val="isselectedend"/>
      </w:pPr>
      <w:r>
        <w:t xml:space="preserve">Ajouter dans </w:t>
      </w:r>
      <w:r>
        <w:rPr>
          <w:rStyle w:val="CodeHTML"/>
        </w:rPr>
        <w:t>index.html</w:t>
      </w:r>
      <w:r>
        <w:t xml:space="preserve"> :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&lt;section id="contact"&gt;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 xml:space="preserve">    &lt;h2&gt;Nous contacter&lt;/h2&gt;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 xml:space="preserve">    &lt;p&gt;12 rue du Café, 06000 Nice&lt;/p&gt;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 xml:space="preserve">    &lt;p&gt;Téléphone : 04 00 00 00 00&lt;/p&gt;</w:t>
      </w:r>
    </w:p>
    <w:p w:rsidR="00622B7E" w:rsidRDefault="00622B7E" w:rsidP="00622B7E">
      <w:pPr>
        <w:pStyle w:val="PrformatHTML"/>
      </w:pPr>
      <w:r>
        <w:rPr>
          <w:rStyle w:val="CodeHTML"/>
        </w:rPr>
        <w:t>&lt;/section&gt;</w:t>
      </w:r>
    </w:p>
    <w:p w:rsidR="00622B7E" w:rsidRDefault="00622B7E" w:rsidP="00622B7E">
      <w:pPr>
        <w:pStyle w:val="isselectedend"/>
      </w:pPr>
      <w:r>
        <w:t>Puis :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git add index.html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git commit -m "Ajoute la section contact"</w:t>
      </w:r>
    </w:p>
    <w:p w:rsidR="00622B7E" w:rsidRDefault="00622B7E" w:rsidP="00622B7E">
      <w:pPr>
        <w:pStyle w:val="PrformatHTML"/>
      </w:pPr>
      <w:r>
        <w:rPr>
          <w:rStyle w:val="CodeHTML"/>
        </w:rPr>
        <w:t>git push -u origin feature/contact</w:t>
      </w:r>
    </w:p>
    <w:p w:rsidR="00622B7E" w:rsidRDefault="00622B7E" w:rsidP="00622B7E">
      <w:pPr>
        <w:pStyle w:val="isselectedend"/>
      </w:pPr>
      <w:r>
        <w:t>A crée une Pull Request :</w:t>
      </w:r>
    </w:p>
    <w:p w:rsidR="00622B7E" w:rsidRDefault="00622B7E" w:rsidP="00622B7E">
      <w:pPr>
        <w:pStyle w:val="PrformatHTML"/>
      </w:pPr>
      <w:r>
        <w:rPr>
          <w:rStyle w:val="CodeHTML"/>
        </w:rPr>
        <w:t>feature/contact → main</w:t>
      </w:r>
    </w:p>
    <w:p w:rsidR="00622B7E" w:rsidRDefault="00622B7E" w:rsidP="00622B7E">
      <w:r>
        <w:pict>
          <v:rect id="_x0000_i1028" style="width:0;height:1.5pt" o:hralign="center" o:hrstd="t" o:hr="t" fillcolor="#a0a0a0" stroked="f"/>
        </w:pict>
      </w:r>
    </w:p>
    <w:p w:rsidR="00622B7E" w:rsidRDefault="00622B7E" w:rsidP="00622B7E">
      <w:pPr>
        <w:pStyle w:val="Titre2"/>
      </w:pPr>
      <w:r>
        <w:t>Étape 17 — Compte B travaille sur les couleurs</w:t>
      </w:r>
    </w:p>
    <w:p w:rsidR="00622B7E" w:rsidRDefault="00622B7E" w:rsidP="00622B7E">
      <w:pPr>
        <w:pStyle w:val="isselectedend"/>
      </w:pPr>
      <w:r>
        <w:t>Pendant ce temps, B crée :</w:t>
      </w:r>
    </w:p>
    <w:p w:rsidR="00622B7E" w:rsidRDefault="00622B7E" w:rsidP="00622B7E">
      <w:pPr>
        <w:pStyle w:val="PrformatHTML"/>
      </w:pPr>
      <w:r>
        <w:rPr>
          <w:rStyle w:val="CodeHTML"/>
        </w:rPr>
        <w:t>git switch -c feature/couleurs</w:t>
      </w:r>
    </w:p>
    <w:p w:rsidR="00622B7E" w:rsidRDefault="00622B7E" w:rsidP="00622B7E">
      <w:pPr>
        <w:pStyle w:val="isselectedend"/>
      </w:pPr>
      <w:r>
        <w:t xml:space="preserve">Modifier une couleur dans </w:t>
      </w:r>
      <w:r>
        <w:rPr>
          <w:rStyle w:val="CodeHTML"/>
        </w:rPr>
        <w:t>style.css</w:t>
      </w:r>
      <w:r>
        <w:t>.</w:t>
      </w:r>
    </w:p>
    <w:p w:rsidR="00622B7E" w:rsidRDefault="00622B7E" w:rsidP="00622B7E">
      <w:pPr>
        <w:pStyle w:val="isselectedend"/>
      </w:pPr>
      <w:r>
        <w:t>Par exemple :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header {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 xml:space="preserve">    background-color: #8b5e3c;</w:t>
      </w:r>
    </w:p>
    <w:p w:rsidR="00622B7E" w:rsidRDefault="00622B7E" w:rsidP="00622B7E">
      <w:pPr>
        <w:pStyle w:val="PrformatHTML"/>
      </w:pPr>
      <w:r>
        <w:rPr>
          <w:rStyle w:val="CodeHTML"/>
        </w:rPr>
        <w:t>}</w:t>
      </w:r>
    </w:p>
    <w:p w:rsidR="00622B7E" w:rsidRDefault="00622B7E" w:rsidP="00622B7E">
      <w:pPr>
        <w:pStyle w:val="isselectedend"/>
      </w:pPr>
      <w:r>
        <w:t>Puis :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git add style.css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git commit -m "Modifie la couleur du header"</w:t>
      </w:r>
    </w:p>
    <w:p w:rsidR="00622B7E" w:rsidRDefault="00622B7E" w:rsidP="00622B7E">
      <w:pPr>
        <w:pStyle w:val="PrformatHTML"/>
      </w:pPr>
      <w:r>
        <w:rPr>
          <w:rStyle w:val="CodeHTML"/>
        </w:rPr>
        <w:t>git push -u origin feature/couleurs</w:t>
      </w:r>
    </w:p>
    <w:p w:rsidR="00622B7E" w:rsidRDefault="00622B7E" w:rsidP="00622B7E">
      <w:pPr>
        <w:pStyle w:val="isselectedend"/>
      </w:pPr>
      <w:r>
        <w:t>B crée une Pull Request :</w:t>
      </w:r>
    </w:p>
    <w:p w:rsidR="00622B7E" w:rsidRDefault="00622B7E" w:rsidP="00622B7E">
      <w:pPr>
        <w:pStyle w:val="PrformatHTML"/>
      </w:pPr>
      <w:r>
        <w:rPr>
          <w:rStyle w:val="CodeHTML"/>
        </w:rPr>
        <w:t>feature/couleurs → main</w:t>
      </w:r>
    </w:p>
    <w:p w:rsidR="00622B7E" w:rsidRDefault="00622B7E" w:rsidP="00622B7E">
      <w:r>
        <w:pict>
          <v:rect id="_x0000_i1029" style="width:0;height:1.5pt" o:hralign="center" o:hrstd="t" o:hr="t" fillcolor="#a0a0a0" stroked="f"/>
        </w:pict>
      </w:r>
    </w:p>
    <w:p w:rsidR="00622B7E" w:rsidRDefault="00622B7E" w:rsidP="00622B7E">
      <w:pPr>
        <w:pStyle w:val="Titre2"/>
      </w:pPr>
      <w:r>
        <w:t>Étape 18 — Fusionner les deux Pull Requests</w:t>
      </w:r>
    </w:p>
    <w:p w:rsidR="00622B7E" w:rsidRDefault="00622B7E" w:rsidP="00622B7E">
      <w:pPr>
        <w:pStyle w:val="isselectedend"/>
      </w:pPr>
      <w:r>
        <w:t>Les deux Pull Requests peuvent être fusionnées sans conflit.</w:t>
      </w:r>
    </w:p>
    <w:p w:rsidR="00622B7E" w:rsidRDefault="00622B7E" w:rsidP="00622B7E">
      <w:pPr>
        <w:pStyle w:val="isselectedend"/>
      </w:pPr>
      <w:r>
        <w:t>Pourquoi ?</w:t>
      </w:r>
    </w:p>
    <w:p w:rsidR="00622B7E" w:rsidRDefault="00622B7E" w:rsidP="00622B7E">
      <w:pPr>
        <w:pStyle w:val="isselectedend"/>
      </w:pPr>
      <w:r>
        <w:t>Parce que les deux branches modifient des parties différentes du projet :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A → index.html</w:t>
      </w:r>
    </w:p>
    <w:p w:rsidR="00622B7E" w:rsidRDefault="00622B7E" w:rsidP="00622B7E">
      <w:pPr>
        <w:pStyle w:val="PrformatHTML"/>
      </w:pPr>
      <w:r>
        <w:rPr>
          <w:rStyle w:val="CodeHTML"/>
        </w:rPr>
        <w:t>B → style.css</w:t>
      </w:r>
    </w:p>
    <w:p w:rsidR="00622B7E" w:rsidRDefault="00622B7E" w:rsidP="00622B7E">
      <w:pPr>
        <w:pStyle w:val="isselectedend"/>
      </w:pPr>
      <w:r>
        <w:t>Git peut donc fusionner automatiquement les modifications.</w:t>
      </w:r>
    </w:p>
    <w:p w:rsidR="00622B7E" w:rsidRDefault="00622B7E" w:rsidP="00622B7E">
      <w:r>
        <w:pict>
          <v:rect id="_x0000_i1030" style="width:0;height:1.5pt" o:hralign="center" o:hrstd="t" o:hr="t" fillcolor="#a0a0a0" stroked="f"/>
        </w:pict>
      </w:r>
    </w:p>
    <w:p w:rsidR="00622B7E" w:rsidRDefault="00622B7E" w:rsidP="00622B7E">
      <w:pPr>
        <w:pStyle w:val="Titre1"/>
      </w:pPr>
      <w:r>
        <w:t>Partie 6 — Provoquer volontairement un conflit</w:t>
      </w:r>
    </w:p>
    <w:p w:rsidR="00622B7E" w:rsidRDefault="00622B7E" w:rsidP="00622B7E">
      <w:pPr>
        <w:pStyle w:val="isselectedend"/>
      </w:pPr>
      <w:r>
        <w:t>Maintenant, nous allons créer une situation dans laquelle Git ne pourra plus choisir automatiquement.</w:t>
      </w:r>
    </w:p>
    <w:p w:rsidR="00622B7E" w:rsidRDefault="00622B7E" w:rsidP="00622B7E">
      <w:pPr>
        <w:pStyle w:val="Titre2"/>
      </w:pPr>
      <w:r>
        <w:t>Étape 19 — A et B partent de la même version</w:t>
      </w:r>
    </w:p>
    <w:p w:rsidR="00622B7E" w:rsidRDefault="00622B7E" w:rsidP="00622B7E">
      <w:pPr>
        <w:pStyle w:val="isselectedend"/>
      </w:pPr>
      <w:r>
        <w:t xml:space="preserve">Les deux récupèrent </w:t>
      </w:r>
      <w:r>
        <w:rPr>
          <w:rStyle w:val="CodeHTML"/>
        </w:rPr>
        <w:t>main</w:t>
      </w:r>
      <w:r>
        <w:t xml:space="preserve"> :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git switch main</w:t>
      </w:r>
    </w:p>
    <w:p w:rsidR="00622B7E" w:rsidRDefault="00622B7E" w:rsidP="00622B7E">
      <w:pPr>
        <w:pStyle w:val="PrformatHTML"/>
      </w:pPr>
      <w:r>
        <w:rPr>
          <w:rStyle w:val="CodeHTML"/>
        </w:rPr>
        <w:t>git pull</w:t>
      </w:r>
    </w:p>
    <w:p w:rsidR="00622B7E" w:rsidRDefault="00622B7E" w:rsidP="00622B7E">
      <w:r>
        <w:pict>
          <v:rect id="_x0000_i1031" style="width:0;height:1.5pt" o:hralign="center" o:hrstd="t" o:hr="t" fillcolor="#a0a0a0" stroked="f"/>
        </w:pict>
      </w:r>
    </w:p>
    <w:p w:rsidR="00622B7E" w:rsidRDefault="00622B7E" w:rsidP="00622B7E">
      <w:pPr>
        <w:pStyle w:val="Titre2"/>
      </w:pPr>
      <w:r>
        <w:t>Étape 20 — A modifie le nom du café</w:t>
      </w:r>
    </w:p>
    <w:p w:rsidR="00622B7E" w:rsidRDefault="00622B7E" w:rsidP="00622B7E">
      <w:pPr>
        <w:pStyle w:val="isselectedend"/>
      </w:pPr>
      <w:r>
        <w:t>A crée :</w:t>
      </w:r>
    </w:p>
    <w:p w:rsidR="00622B7E" w:rsidRDefault="00622B7E" w:rsidP="00622B7E">
      <w:pPr>
        <w:pStyle w:val="PrformatHTML"/>
      </w:pPr>
      <w:r>
        <w:rPr>
          <w:rStyle w:val="CodeHTML"/>
        </w:rPr>
        <w:t>git switch -c feature/nom-a</w:t>
      </w:r>
    </w:p>
    <w:p w:rsidR="00622B7E" w:rsidRDefault="00622B7E" w:rsidP="00622B7E">
      <w:pPr>
        <w:pStyle w:val="isselectedend"/>
      </w:pPr>
      <w:r>
        <w:t>Puis transforme :</w:t>
      </w:r>
    </w:p>
    <w:p w:rsidR="00622B7E" w:rsidRDefault="00622B7E" w:rsidP="00622B7E">
      <w:pPr>
        <w:pStyle w:val="PrformatHTML"/>
      </w:pPr>
      <w:r>
        <w:rPr>
          <w:rStyle w:val="CodeHTML"/>
        </w:rPr>
        <w:t>&lt;h1&gt;</w:t>
      </w:r>
      <w:r>
        <w:rPr>
          <w:rStyle w:val="CodeHTML"/>
          <w:rFonts w:ascii="DejaVu Sans Mono" w:hAnsi="DejaVu Sans Mono" w:cs="DejaVu Sans Mono"/>
        </w:rPr>
        <w:t>☕</w:t>
      </w:r>
      <w:r>
        <w:rPr>
          <w:rStyle w:val="CodeHTML"/>
        </w:rPr>
        <w:t xml:space="preserve"> Le Petit Café&lt;/h1&gt;</w:t>
      </w:r>
    </w:p>
    <w:p w:rsidR="00622B7E" w:rsidRDefault="00622B7E" w:rsidP="00622B7E">
      <w:pPr>
        <w:pStyle w:val="isselectedend"/>
      </w:pPr>
      <w:r>
        <w:t>en :</w:t>
      </w:r>
    </w:p>
    <w:p w:rsidR="00622B7E" w:rsidRDefault="00622B7E" w:rsidP="00622B7E">
      <w:pPr>
        <w:pStyle w:val="PrformatHTML"/>
      </w:pPr>
      <w:r>
        <w:rPr>
          <w:rStyle w:val="CodeHTML"/>
        </w:rPr>
        <w:t>&lt;h1&gt;</w:t>
      </w:r>
      <w:r>
        <w:rPr>
          <w:rStyle w:val="CodeHTML"/>
          <w:rFonts w:ascii="DejaVu Sans Mono" w:hAnsi="DejaVu Sans Mono" w:cs="DejaVu Sans Mono"/>
        </w:rPr>
        <w:t>☕</w:t>
      </w:r>
      <w:r>
        <w:rPr>
          <w:rStyle w:val="CodeHTML"/>
        </w:rPr>
        <w:t xml:space="preserve"> Le Petit Café de Nice&lt;/h1&gt;</w:t>
      </w:r>
    </w:p>
    <w:p w:rsidR="00622B7E" w:rsidRDefault="00622B7E" w:rsidP="00622B7E">
      <w:pPr>
        <w:pStyle w:val="isselectedend"/>
      </w:pPr>
      <w:r>
        <w:t>Puis :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git add index.html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git commit -m "Modifie le nom du café"</w:t>
      </w:r>
    </w:p>
    <w:p w:rsidR="00622B7E" w:rsidRDefault="00622B7E" w:rsidP="00622B7E">
      <w:pPr>
        <w:pStyle w:val="PrformatHTML"/>
      </w:pPr>
      <w:r>
        <w:rPr>
          <w:rStyle w:val="CodeHTML"/>
        </w:rPr>
        <w:t>git push -u origin feature/nom-a</w:t>
      </w:r>
    </w:p>
    <w:p w:rsidR="00622B7E" w:rsidRDefault="00622B7E" w:rsidP="00622B7E">
      <w:pPr>
        <w:pStyle w:val="isselectedend"/>
      </w:pPr>
      <w:r>
        <w:t>A crée une Pull Request.</w:t>
      </w:r>
    </w:p>
    <w:p w:rsidR="00622B7E" w:rsidRDefault="00622B7E" w:rsidP="00622B7E">
      <w:pPr>
        <w:pStyle w:val="isselectedend"/>
      </w:pPr>
      <w:r>
        <w:rPr>
          <w:rStyle w:val="lev"/>
        </w:rPr>
        <w:t>Ne pas encore la fusionner.</w:t>
      </w:r>
    </w:p>
    <w:p w:rsidR="00622B7E" w:rsidRDefault="00622B7E" w:rsidP="00622B7E">
      <w:r>
        <w:pict>
          <v:rect id="_x0000_i1032" style="width:0;height:1.5pt" o:hralign="center" o:hrstd="t" o:hr="t" fillcolor="#a0a0a0" stroked="f"/>
        </w:pict>
      </w:r>
    </w:p>
    <w:p w:rsidR="00622B7E" w:rsidRDefault="00622B7E" w:rsidP="00622B7E">
      <w:pPr>
        <w:pStyle w:val="Titre2"/>
      </w:pPr>
      <w:r>
        <w:t>Étape 21 — B fait une autre modification sur la même ligne</w:t>
      </w:r>
    </w:p>
    <w:p w:rsidR="00622B7E" w:rsidRDefault="00622B7E" w:rsidP="00622B7E">
      <w:pPr>
        <w:pStyle w:val="isselectedend"/>
      </w:pPr>
      <w:r>
        <w:t xml:space="preserve">B doit travailler à partir de la même version de </w:t>
      </w:r>
      <w:r>
        <w:rPr>
          <w:rStyle w:val="CodeHTML"/>
        </w:rPr>
        <w:t>main</w:t>
      </w:r>
      <w:r>
        <w:t xml:space="preserve"> qu'avant la modification de A.</w:t>
      </w:r>
    </w:p>
    <w:p w:rsidR="00622B7E" w:rsidRDefault="00622B7E" w:rsidP="00622B7E">
      <w:pPr>
        <w:pStyle w:val="isselectedend"/>
      </w:pPr>
      <w:r>
        <w:t>Il crée :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git switch main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git pull</w:t>
      </w:r>
    </w:p>
    <w:p w:rsidR="00622B7E" w:rsidRDefault="00622B7E" w:rsidP="00622B7E">
      <w:pPr>
        <w:pStyle w:val="PrformatHTML"/>
      </w:pPr>
      <w:r>
        <w:rPr>
          <w:rStyle w:val="CodeHTML"/>
        </w:rPr>
        <w:t>git switch -c feature/nom-b</w:t>
      </w:r>
    </w:p>
    <w:p w:rsidR="00622B7E" w:rsidRDefault="00622B7E" w:rsidP="00622B7E">
      <w:pPr>
        <w:pStyle w:val="isselectedend"/>
      </w:pPr>
      <w:r>
        <w:t>Il modifie la même ligne :</w:t>
      </w:r>
    </w:p>
    <w:p w:rsidR="00622B7E" w:rsidRDefault="00622B7E" w:rsidP="00622B7E">
      <w:pPr>
        <w:pStyle w:val="PrformatHTML"/>
      </w:pPr>
      <w:r>
        <w:rPr>
          <w:rStyle w:val="CodeHTML"/>
        </w:rPr>
        <w:t>&lt;h1&gt;</w:t>
      </w:r>
      <w:r>
        <w:rPr>
          <w:rStyle w:val="CodeHTML"/>
          <w:rFonts w:ascii="DejaVu Sans Mono" w:hAnsi="DejaVu Sans Mono" w:cs="DejaVu Sans Mono"/>
        </w:rPr>
        <w:t>☕</w:t>
      </w:r>
      <w:r>
        <w:rPr>
          <w:rStyle w:val="CodeHTML"/>
        </w:rPr>
        <w:t xml:space="preserve"> Le Café des Amis&lt;/h1&gt;</w:t>
      </w:r>
    </w:p>
    <w:p w:rsidR="00622B7E" w:rsidRDefault="00622B7E" w:rsidP="00622B7E">
      <w:pPr>
        <w:pStyle w:val="isselectedend"/>
      </w:pPr>
      <w:r>
        <w:t>Puis :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git add index.html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git commit -m "Modifie le nom du café"</w:t>
      </w:r>
    </w:p>
    <w:p w:rsidR="00622B7E" w:rsidRDefault="00622B7E" w:rsidP="00622B7E">
      <w:pPr>
        <w:pStyle w:val="PrformatHTML"/>
      </w:pPr>
      <w:r>
        <w:rPr>
          <w:rStyle w:val="CodeHTML"/>
        </w:rPr>
        <w:t>git push -u origin feature/nom-b</w:t>
      </w:r>
    </w:p>
    <w:p w:rsidR="00622B7E" w:rsidRDefault="00622B7E" w:rsidP="00622B7E">
      <w:pPr>
        <w:pStyle w:val="isselectedend"/>
      </w:pPr>
      <w:r>
        <w:t>B crée à son tour une Pull Request.</w:t>
      </w:r>
    </w:p>
    <w:p w:rsidR="00622B7E" w:rsidRDefault="00622B7E" w:rsidP="00622B7E">
      <w:r>
        <w:pict>
          <v:rect id="_x0000_i1033" style="width:0;height:1.5pt" o:hralign="center" o:hrstd="t" o:hr="t" fillcolor="#a0a0a0" stroked="f"/>
        </w:pict>
      </w:r>
    </w:p>
    <w:p w:rsidR="00622B7E" w:rsidRDefault="00622B7E" w:rsidP="00622B7E">
      <w:pPr>
        <w:pStyle w:val="Titre1"/>
      </w:pPr>
      <w:r>
        <w:t>Partie 7 — Le conflit</w:t>
      </w:r>
    </w:p>
    <w:p w:rsidR="00622B7E" w:rsidRDefault="00622B7E" w:rsidP="00622B7E">
      <w:pPr>
        <w:pStyle w:val="isselectedend"/>
      </w:pPr>
      <w:r>
        <w:t>Une des Pull Requests peut être fusionnée.</w:t>
      </w:r>
    </w:p>
    <w:p w:rsidR="00622B7E" w:rsidRDefault="00622B7E" w:rsidP="00622B7E">
      <w:pPr>
        <w:pStyle w:val="isselectedend"/>
      </w:pPr>
      <w:r>
        <w:t>Lorsqu'on essaie de fusionner l'autre, Git détecte un conflit.</w:t>
      </w:r>
    </w:p>
    <w:p w:rsidR="00622B7E" w:rsidRDefault="00622B7E" w:rsidP="00622B7E">
      <w:pPr>
        <w:pStyle w:val="isselectedend"/>
      </w:pPr>
      <w:r>
        <w:t>Pourquoi ?</w:t>
      </w:r>
    </w:p>
    <w:p w:rsidR="00622B7E" w:rsidRDefault="00622B7E" w:rsidP="00622B7E">
      <w:pPr>
        <w:pStyle w:val="isselectedend"/>
      </w:pPr>
      <w:r>
        <w:t>A propose :</w:t>
      </w:r>
    </w:p>
    <w:p w:rsidR="00622B7E" w:rsidRDefault="00622B7E" w:rsidP="00622B7E">
      <w:pPr>
        <w:pStyle w:val="PrformatHTML"/>
      </w:pPr>
      <w:r>
        <w:rPr>
          <w:rStyle w:val="CodeHTML"/>
        </w:rPr>
        <w:t>&lt;h1&gt;</w:t>
      </w:r>
      <w:r>
        <w:rPr>
          <w:rStyle w:val="CodeHTML"/>
          <w:rFonts w:ascii="DejaVu Sans Mono" w:hAnsi="DejaVu Sans Mono" w:cs="DejaVu Sans Mono"/>
        </w:rPr>
        <w:t>☕</w:t>
      </w:r>
      <w:r>
        <w:rPr>
          <w:rStyle w:val="CodeHTML"/>
        </w:rPr>
        <w:t xml:space="preserve"> Le Petit Café de Nice&lt;/h1&gt;</w:t>
      </w:r>
    </w:p>
    <w:p w:rsidR="00622B7E" w:rsidRDefault="00622B7E" w:rsidP="00622B7E">
      <w:pPr>
        <w:pStyle w:val="isselectedend"/>
      </w:pPr>
      <w:r>
        <w:t>B propose :</w:t>
      </w:r>
    </w:p>
    <w:p w:rsidR="00622B7E" w:rsidRDefault="00622B7E" w:rsidP="00622B7E">
      <w:pPr>
        <w:pStyle w:val="PrformatHTML"/>
      </w:pPr>
      <w:r>
        <w:rPr>
          <w:rStyle w:val="CodeHTML"/>
        </w:rPr>
        <w:t>&lt;h1&gt;</w:t>
      </w:r>
      <w:r>
        <w:rPr>
          <w:rStyle w:val="CodeHTML"/>
          <w:rFonts w:ascii="DejaVu Sans Mono" w:hAnsi="DejaVu Sans Mono" w:cs="DejaVu Sans Mono"/>
        </w:rPr>
        <w:t>☕</w:t>
      </w:r>
      <w:r>
        <w:rPr>
          <w:rStyle w:val="CodeHTML"/>
        </w:rPr>
        <w:t xml:space="preserve"> Le Café des Amis&lt;/h1&gt;</w:t>
      </w:r>
    </w:p>
    <w:p w:rsidR="00622B7E" w:rsidRDefault="00622B7E" w:rsidP="00622B7E">
      <w:pPr>
        <w:pStyle w:val="isselectedend"/>
      </w:pPr>
      <w:r>
        <w:t xml:space="preserve">Les deux ont modifié </w:t>
      </w:r>
      <w:r>
        <w:rPr>
          <w:rStyle w:val="lev"/>
        </w:rPr>
        <w:t>la même ligne</w:t>
      </w:r>
      <w:r>
        <w:t>.</w:t>
      </w:r>
    </w:p>
    <w:p w:rsidR="00622B7E" w:rsidRDefault="00622B7E" w:rsidP="00622B7E">
      <w:pPr>
        <w:pStyle w:val="isselectedend"/>
      </w:pPr>
      <w:r>
        <w:t>Git ne peut pas deviner quelle version est correcte.</w:t>
      </w:r>
    </w:p>
    <w:p w:rsidR="00622B7E" w:rsidRDefault="00622B7E" w:rsidP="00622B7E">
      <w:r>
        <w:pict>
          <v:rect id="_x0000_i1034" style="width:0;height:1.5pt" o:hralign="center" o:hrstd="t" o:hr="t" fillcolor="#a0a0a0" stroked="f"/>
        </w:pict>
      </w:r>
    </w:p>
    <w:p w:rsidR="00622B7E" w:rsidRDefault="00622B7E" w:rsidP="00622B7E">
      <w:pPr>
        <w:pStyle w:val="Titre2"/>
      </w:pPr>
      <w:r>
        <w:t>Étape 22 — Résoudre le conflit</w:t>
      </w:r>
    </w:p>
    <w:p w:rsidR="00622B7E" w:rsidRDefault="00622B7E" w:rsidP="00622B7E">
      <w:pPr>
        <w:pStyle w:val="isselectedend"/>
      </w:pPr>
      <w:r>
        <w:t>Git indique les zones concernées avec des marqueurs comme :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&lt;&lt;&lt;&lt;&lt;&lt;&lt;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&lt;h1&gt;</w:t>
      </w:r>
      <w:r>
        <w:rPr>
          <w:rStyle w:val="CodeHTML"/>
          <w:rFonts w:ascii="DejaVu Sans Mono" w:hAnsi="DejaVu Sans Mono" w:cs="DejaVu Sans Mono"/>
        </w:rPr>
        <w:t>☕</w:t>
      </w:r>
      <w:r>
        <w:rPr>
          <w:rStyle w:val="CodeHTML"/>
        </w:rPr>
        <w:t xml:space="preserve"> Le Café des Amis&lt;/h1&gt;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=======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&lt;h1&gt;</w:t>
      </w:r>
      <w:r>
        <w:rPr>
          <w:rStyle w:val="CodeHTML"/>
          <w:rFonts w:ascii="DejaVu Sans Mono" w:hAnsi="DejaVu Sans Mono" w:cs="DejaVu Sans Mono"/>
        </w:rPr>
        <w:t>☕</w:t>
      </w:r>
      <w:r>
        <w:rPr>
          <w:rStyle w:val="CodeHTML"/>
        </w:rPr>
        <w:t xml:space="preserve"> Le Petit Café de Nice&lt;/h1&gt;</w:t>
      </w:r>
    </w:p>
    <w:p w:rsidR="00622B7E" w:rsidRDefault="00622B7E" w:rsidP="00622B7E">
      <w:pPr>
        <w:pStyle w:val="PrformatHTML"/>
      </w:pPr>
      <w:r>
        <w:rPr>
          <w:rStyle w:val="CodeHTML"/>
        </w:rPr>
        <w:t>&gt;&gt;&gt;&gt;&gt;&gt;&gt;</w:t>
      </w:r>
    </w:p>
    <w:p w:rsidR="00622B7E" w:rsidRDefault="00622B7E" w:rsidP="00622B7E">
      <w:pPr>
        <w:pStyle w:val="isselectedend"/>
      </w:pPr>
      <w:r>
        <w:t>Il faut choisir la version souhaitée.</w:t>
      </w:r>
    </w:p>
    <w:p w:rsidR="00622B7E" w:rsidRDefault="00622B7E" w:rsidP="00622B7E">
      <w:pPr>
        <w:pStyle w:val="isselectedend"/>
      </w:pPr>
      <w:r>
        <w:t>Par exemple :</w:t>
      </w:r>
    </w:p>
    <w:p w:rsidR="00622B7E" w:rsidRDefault="00622B7E" w:rsidP="00622B7E">
      <w:pPr>
        <w:pStyle w:val="PrformatHTML"/>
      </w:pPr>
      <w:r>
        <w:rPr>
          <w:rStyle w:val="CodeHTML"/>
        </w:rPr>
        <w:t>&lt;h1&gt;</w:t>
      </w:r>
      <w:r>
        <w:rPr>
          <w:rStyle w:val="CodeHTML"/>
          <w:rFonts w:ascii="DejaVu Sans Mono" w:hAnsi="DejaVu Sans Mono" w:cs="DejaVu Sans Mono"/>
        </w:rPr>
        <w:t>☕</w:t>
      </w:r>
      <w:r>
        <w:rPr>
          <w:rStyle w:val="CodeHTML"/>
        </w:rPr>
        <w:t xml:space="preserve"> Le Petit Café de Nice&lt;/h1&gt;</w:t>
      </w:r>
    </w:p>
    <w:p w:rsidR="00622B7E" w:rsidRDefault="00622B7E" w:rsidP="00622B7E">
      <w:pPr>
        <w:pStyle w:val="isselectedend"/>
      </w:pPr>
      <w:r>
        <w:t>Puis supprimer les marqueurs de conflit.</w:t>
      </w:r>
    </w:p>
    <w:p w:rsidR="00622B7E" w:rsidRDefault="00622B7E" w:rsidP="00622B7E">
      <w:r>
        <w:pict>
          <v:rect id="_x0000_i1035" style="width:0;height:1.5pt" o:hralign="center" o:hrstd="t" o:hr="t" fillcolor="#a0a0a0" stroked="f"/>
        </w:pict>
      </w:r>
    </w:p>
    <w:p w:rsidR="00622B7E" w:rsidRDefault="00622B7E" w:rsidP="00622B7E">
      <w:pPr>
        <w:pStyle w:val="Titre2"/>
      </w:pPr>
      <w:r>
        <w:t>Étape 23 — Enregistrer la résolution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git add index.html</w:t>
      </w:r>
    </w:p>
    <w:p w:rsidR="00622B7E" w:rsidRDefault="00622B7E" w:rsidP="00622B7E">
      <w:pPr>
        <w:pStyle w:val="PrformatHTML"/>
        <w:rPr>
          <w:rStyle w:val="CodeHTML"/>
        </w:rPr>
      </w:pPr>
      <w:r>
        <w:rPr>
          <w:rStyle w:val="CodeHTML"/>
        </w:rPr>
        <w:t>git commit -m "Résout le conflit sur le nom du café"</w:t>
      </w:r>
    </w:p>
    <w:p w:rsidR="00622B7E" w:rsidRDefault="00622B7E" w:rsidP="00622B7E">
      <w:pPr>
        <w:pStyle w:val="PrformatHTML"/>
      </w:pPr>
      <w:r>
        <w:rPr>
          <w:rStyle w:val="CodeHTML"/>
        </w:rPr>
        <w:t>git push</w:t>
      </w:r>
    </w:p>
    <w:p w:rsidR="00622B7E" w:rsidRDefault="00622B7E" w:rsidP="00622B7E">
      <w:pPr>
        <w:pStyle w:val="NormalWeb"/>
      </w:pPr>
      <w:r>
        <w:t>La Pull Request peut maintenant être finalisée.</w:t>
      </w:r>
    </w:p>
    <w:p w:rsidR="00622B7E" w:rsidRPr="00565848" w:rsidRDefault="00622B7E" w:rsidP="00565848"/>
    <w:sectPr w:rsidR="00622B7E" w:rsidRPr="00565848" w:rsidSect="00F66A32">
      <w:headerReference w:type="default" r:id="rId9"/>
      <w:footerReference w:type="default" r:id="rId10"/>
      <w:pgSz w:w="11906" w:h="16838"/>
      <w:pgMar w:top="1677" w:right="1417" w:bottom="1417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1DB1" w:rsidRDefault="00641DB1" w:rsidP="00F66A32">
      <w:r>
        <w:separator/>
      </w:r>
    </w:p>
  </w:endnote>
  <w:endnote w:type="continuationSeparator" w:id="0">
    <w:p w:rsidR="00641DB1" w:rsidRDefault="00641DB1" w:rsidP="00F66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02267901"/>
      <w:docPartObj>
        <w:docPartGallery w:val="Page Numbers (Bottom of Page)"/>
        <w:docPartUnique/>
      </w:docPartObj>
    </w:sdtPr>
    <w:sdtEndPr/>
    <w:sdtContent>
      <w:p w:rsidR="00DE4F05" w:rsidRDefault="000D728D" w:rsidP="00E718E6">
        <w:pPr>
          <w:pStyle w:val="Pieddepage"/>
        </w:pPr>
        <w:fldSimple w:instr=" FILENAME  \* Lower  \* MERGEFORMAT ">
          <w:r w:rsidR="00DE4F05">
            <w:rPr>
              <w:noProof/>
            </w:rPr>
            <w:t>document3</w:t>
          </w:r>
        </w:fldSimple>
        <w:r w:rsidR="00DE4F05">
          <w:t xml:space="preserve"> </w:t>
        </w:r>
        <w:r w:rsidR="00DE4F05">
          <w:tab/>
        </w:r>
        <w:r w:rsidR="00DE4F05">
          <w:tab/>
        </w:r>
        <w:r w:rsidR="00DE4F05">
          <w:fldChar w:fldCharType="begin"/>
        </w:r>
        <w:r w:rsidR="00DE4F05">
          <w:instrText>PAGE   \* MERGEFORMAT</w:instrText>
        </w:r>
        <w:r w:rsidR="00DE4F05">
          <w:fldChar w:fldCharType="separate"/>
        </w:r>
        <w:r w:rsidR="00641DB1">
          <w:rPr>
            <w:noProof/>
          </w:rPr>
          <w:t>1</w:t>
        </w:r>
        <w:r w:rsidR="00DE4F05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1DB1" w:rsidRDefault="00641DB1" w:rsidP="00F66A32">
      <w:r>
        <w:separator/>
      </w:r>
    </w:p>
  </w:footnote>
  <w:footnote w:type="continuationSeparator" w:id="0">
    <w:p w:rsidR="00641DB1" w:rsidRDefault="00641DB1" w:rsidP="00F66A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4F05" w:rsidRDefault="00B20BD0" w:rsidP="00E718E6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21D47A" wp14:editId="65E0F2C2">
              <wp:simplePos x="0" y="0"/>
              <wp:positionH relativeFrom="column">
                <wp:posOffset>4990465</wp:posOffset>
              </wp:positionH>
              <wp:positionV relativeFrom="paragraph">
                <wp:posOffset>-281305</wp:posOffset>
              </wp:positionV>
              <wp:extent cx="1325880" cy="330200"/>
              <wp:effectExtent l="38100" t="38100" r="121920" b="107950"/>
              <wp:wrapTopAndBottom/>
              <wp:docPr id="15" name="Rectangle à coins arrondis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25880" cy="330200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 cmpd="thinThick">
                        <a:solidFill>
                          <a:schemeClr val="accent4">
                            <a:lumMod val="75000"/>
                          </a:schemeClr>
                        </a:solidFill>
                        <a:round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E4F05" w:rsidRPr="0089167E" w:rsidRDefault="00DE4F05" w:rsidP="00E718E6">
                          <w:pPr>
                            <w:rPr>
                              <w:rFonts w:ascii="Arial Black" w:hAnsi="Arial Black"/>
                              <w:color w:val="7030A0"/>
                            </w:rPr>
                          </w:pPr>
                          <w:r w:rsidRPr="0089167E">
                            <w:rPr>
                              <w:rFonts w:ascii="Arial Black" w:hAnsi="Arial Black"/>
                              <w:color w:val="7030A0"/>
                            </w:rPr>
                            <w:t>B</w:t>
                          </w:r>
                          <w:r>
                            <w:rPr>
                              <w:rFonts w:ascii="Arial Black" w:hAnsi="Arial Black"/>
                              <w:color w:val="7030A0"/>
                            </w:rPr>
                            <w:t>2</w:t>
                          </w:r>
                          <w:r w:rsidRPr="0089167E">
                            <w:rPr>
                              <w:rFonts w:ascii="Arial Black" w:hAnsi="Arial Black"/>
                              <w:color w:val="7030A0"/>
                            </w:rPr>
                            <w:t>-</w:t>
                          </w:r>
                          <w:r w:rsidR="00B20BD0">
                            <w:rPr>
                              <w:rFonts w:ascii="Arial Black" w:hAnsi="Arial Black"/>
                              <w:color w:val="7030A0"/>
                            </w:rPr>
                            <w:t>GIT-</w:t>
                          </w:r>
                          <w:r w:rsidR="006B0E86">
                            <w:rPr>
                              <w:rFonts w:ascii="Arial Black" w:hAnsi="Arial Black"/>
                              <w:color w:val="7030A0"/>
                            </w:rPr>
                            <w:t>03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Rectangle à coins arrondis 3" o:spid="_x0000_s1026" style="position:absolute;left:0;text-align:left;margin-left:392.95pt;margin-top:-22.15pt;width:104.4pt;height: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" fillcolor="#f2f2f2 [3052]" strokecolor="#5f497a [2407]" strokeweight="2pt">
              <v:stroke linestyle="thinThick"/>
              <v:shadow on="t" color="black" opacity="26214f" origin="-.5,-.5" offset=".74836mm,.74836mm"/>
              <v:path arrowok="t"/>
              <v:textbox>
                <w:txbxContent>
                  <w:p w:rsidR="00DE4F05" w:rsidRPr="0089167E" w:rsidRDefault="00DE4F05" w:rsidP="00E718E6">
                    <w:pPr>
                      <w:rPr>
                        <w:rFonts w:ascii="Arial Black" w:hAnsi="Arial Black"/>
                        <w:color w:val="7030A0"/>
                      </w:rPr>
                    </w:pPr>
                    <w:r w:rsidRPr="0089167E">
                      <w:rPr>
                        <w:rFonts w:ascii="Arial Black" w:hAnsi="Arial Black"/>
                        <w:color w:val="7030A0"/>
                      </w:rPr>
                      <w:t>B</w:t>
                    </w:r>
                    <w:r>
                      <w:rPr>
                        <w:rFonts w:ascii="Arial Black" w:hAnsi="Arial Black"/>
                        <w:color w:val="7030A0"/>
                      </w:rPr>
                      <w:t>2</w:t>
                    </w:r>
                    <w:r w:rsidRPr="0089167E">
                      <w:rPr>
                        <w:rFonts w:ascii="Arial Black" w:hAnsi="Arial Black"/>
                        <w:color w:val="7030A0"/>
                      </w:rPr>
                      <w:t>-</w:t>
                    </w:r>
                    <w:r w:rsidR="00B20BD0">
                      <w:rPr>
                        <w:rFonts w:ascii="Arial Black" w:hAnsi="Arial Black"/>
                        <w:color w:val="7030A0"/>
                      </w:rPr>
                      <w:t>GIT-</w:t>
                    </w:r>
                    <w:r w:rsidR="006B0E86">
                      <w:rPr>
                        <w:rFonts w:ascii="Arial Black" w:hAnsi="Arial Black"/>
                        <w:color w:val="7030A0"/>
                      </w:rPr>
                      <w:t>03</w:t>
                    </w:r>
                  </w:p>
                </w:txbxContent>
              </v:textbox>
              <w10:wrap type="topAndBottom"/>
            </v:roundrect>
          </w:pict>
        </mc:Fallback>
      </mc:AlternateContent>
    </w:r>
    <w:r w:rsidR="00DE4F0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CDDD4A" wp14:editId="51AF0712">
              <wp:simplePos x="0" y="0"/>
              <wp:positionH relativeFrom="column">
                <wp:posOffset>-535940</wp:posOffset>
              </wp:positionH>
              <wp:positionV relativeFrom="paragraph">
                <wp:posOffset>-300990</wp:posOffset>
              </wp:positionV>
              <wp:extent cx="895350" cy="304800"/>
              <wp:effectExtent l="38100" t="38100" r="114300" b="114300"/>
              <wp:wrapTopAndBottom/>
              <wp:docPr id="6" name="Rectangle à coins arrondi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5350" cy="304800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accent4">
                            <a:lumMod val="75000"/>
                          </a:schemeClr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E4F05" w:rsidRPr="0089167E" w:rsidRDefault="00DE4F05" w:rsidP="00E718E6">
                          <w:pPr>
                            <w:jc w:val="center"/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</w:pPr>
                          <w:r w:rsidRPr="0089167E"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B</w:t>
                          </w:r>
                          <w:r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ectangle à coins arrondis 1" o:spid="_x0000_s1027" style="position:absolute;left:0;text-align:left;margin-left:-42.2pt;margin-top:-23.7pt;width:70.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" fillcolor="#f2f2f2 [3052]" strokecolor="#5f497a [2407]" strokeweight="2pt">
              <v:shadow on="t" color="black" opacity="26214f" origin="-.5,-.5" offset=".74836mm,.74836mm"/>
              <v:path arrowok="t"/>
              <v:textbox>
                <w:txbxContent>
                  <w:p w:rsidR="00DE4F05" w:rsidRPr="0089167E" w:rsidRDefault="00DE4F05" w:rsidP="00E718E6">
                    <w:pPr>
                      <w:jc w:val="center"/>
                      <w:rPr>
                        <w:rFonts w:ascii="Arial Black" w:hAnsi="Arial Black"/>
                        <w:b/>
                        <w:color w:val="7030A0"/>
                      </w:rPr>
                    </w:pPr>
                    <w:r w:rsidRPr="0089167E">
                      <w:rPr>
                        <w:rFonts w:ascii="Arial Black" w:hAnsi="Arial Black"/>
                        <w:b/>
                        <w:color w:val="7030A0"/>
                      </w:rPr>
                      <w:t>B</w:t>
                    </w:r>
                    <w:r>
                      <w:rPr>
                        <w:rFonts w:ascii="Arial Black" w:hAnsi="Arial Black"/>
                        <w:b/>
                        <w:color w:val="7030A0"/>
                      </w:rPr>
                      <w:t>2</w:t>
                    </w:r>
                  </w:p>
                </w:txbxContent>
              </v:textbox>
              <w10:wrap type="topAndBottom"/>
            </v:roundrect>
          </w:pict>
        </mc:Fallback>
      </mc:AlternateContent>
    </w:r>
    <w:r w:rsidR="00DE4F0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AF174E" wp14:editId="521DED0B">
              <wp:simplePos x="0" y="0"/>
              <wp:positionH relativeFrom="column">
                <wp:posOffset>174625</wp:posOffset>
              </wp:positionH>
              <wp:positionV relativeFrom="paragraph">
                <wp:posOffset>-409575</wp:posOffset>
              </wp:positionV>
              <wp:extent cx="5003800" cy="714375"/>
              <wp:effectExtent l="38100" t="38100" r="120650" b="123825"/>
              <wp:wrapTopAndBottom/>
              <wp:docPr id="16" name="Rectangle à coins arrondis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03800" cy="714375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E4F05" w:rsidRDefault="00B20BD0" w:rsidP="00E718E6">
                          <w:pPr>
                            <w:jc w:val="center"/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PARTIE</w:t>
                          </w:r>
                          <w:r w:rsidR="006B0E86"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3</w:t>
                          </w:r>
                          <w:r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 xml:space="preserve"> – </w:t>
                          </w:r>
                          <w:r w:rsidR="006B0E86"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A crée des branches</w:t>
                          </w:r>
                        </w:p>
                        <w:p w:rsidR="00FA27B9" w:rsidRPr="00F80677" w:rsidRDefault="00FA27B9" w:rsidP="00FA27B9">
                          <w:pPr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</w:pPr>
                        </w:p>
                        <w:p w:rsidR="00DE4F05" w:rsidRPr="0089167E" w:rsidRDefault="00DE4F05" w:rsidP="00E718E6">
                          <w:pPr>
                            <w:jc w:val="center"/>
                            <w:rPr>
                              <w:rFonts w:ascii="Arial Black" w:hAnsi="Arial Black"/>
                              <w:color w:val="B2A1C7" w:themeColor="accent4" w:themeTint="99"/>
                              <w:sz w:val="16"/>
                            </w:rPr>
                          </w:pPr>
                          <w:r>
                            <w:rPr>
                              <w:rFonts w:ascii="Arial Black" w:hAnsi="Arial Black"/>
                              <w:color w:val="B2A1C7" w:themeColor="accent4" w:themeTint="99"/>
                              <w:sz w:val="16"/>
                            </w:rPr>
                            <w:t>Conception et développement d'applications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ectangle à coins arrondis 2" o:spid="_x0000_s1028" style="position:absolute;left:0;text-align:left;margin-left:13.75pt;margin-top:-32.25pt;width:394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" fillcolor="#f2f2f2 [3052]" strokecolor="#b2a1c7 [1943]" strokeweight="2pt">
              <v:shadow on="t" color="black" opacity="26214f" origin="-.5,-.5" offset=".74836mm,.74836mm"/>
              <v:path arrowok="t"/>
              <v:textbox>
                <w:txbxContent>
                  <w:p w:rsidR="00DE4F05" w:rsidRDefault="00B20BD0" w:rsidP="00E718E6">
                    <w:pPr>
                      <w:jc w:val="center"/>
                      <w:rPr>
                        <w:rFonts w:ascii="Arial Black" w:hAnsi="Arial Black"/>
                        <w:b/>
                        <w:color w:val="7030A0"/>
                      </w:rPr>
                    </w:pPr>
                    <w:r>
                      <w:rPr>
                        <w:rFonts w:ascii="Arial Black" w:hAnsi="Arial Black"/>
                        <w:b/>
                        <w:color w:val="7030A0"/>
                      </w:rPr>
                      <w:t>PARTIE</w:t>
                    </w:r>
                    <w:r w:rsidR="006B0E86">
                      <w:rPr>
                        <w:rFonts w:ascii="Arial Black" w:hAnsi="Arial Black"/>
                        <w:b/>
                        <w:color w:val="7030A0"/>
                      </w:rPr>
                      <w:t>3</w:t>
                    </w:r>
                    <w:r>
                      <w:rPr>
                        <w:rFonts w:ascii="Arial Black" w:hAnsi="Arial Black"/>
                        <w:b/>
                        <w:color w:val="7030A0"/>
                      </w:rPr>
                      <w:t xml:space="preserve"> – </w:t>
                    </w:r>
                    <w:r w:rsidR="006B0E86">
                      <w:rPr>
                        <w:rFonts w:ascii="Arial Black" w:hAnsi="Arial Black"/>
                        <w:b/>
                        <w:color w:val="7030A0"/>
                      </w:rPr>
                      <w:t>A crée des branches</w:t>
                    </w:r>
                  </w:p>
                  <w:p w:rsidR="00FA27B9" w:rsidRPr="00F80677" w:rsidRDefault="00FA27B9" w:rsidP="00FA27B9">
                    <w:pPr>
                      <w:rPr>
                        <w:rFonts w:ascii="Arial Black" w:hAnsi="Arial Black"/>
                        <w:b/>
                        <w:color w:val="7030A0"/>
                      </w:rPr>
                    </w:pPr>
                  </w:p>
                  <w:p w:rsidR="00DE4F05" w:rsidRPr="0089167E" w:rsidRDefault="00DE4F05" w:rsidP="00E718E6">
                    <w:pPr>
                      <w:jc w:val="center"/>
                      <w:rPr>
                        <w:rFonts w:ascii="Arial Black" w:hAnsi="Arial Black"/>
                        <w:color w:val="B2A1C7" w:themeColor="accent4" w:themeTint="99"/>
                        <w:sz w:val="16"/>
                      </w:rPr>
                    </w:pPr>
                    <w:r>
                      <w:rPr>
                        <w:rFonts w:ascii="Arial Black" w:hAnsi="Arial Black"/>
                        <w:color w:val="B2A1C7" w:themeColor="accent4" w:themeTint="99"/>
                        <w:sz w:val="16"/>
                      </w:rPr>
                      <w:t>Conception et développement d'applications</w:t>
                    </w:r>
                  </w:p>
                </w:txbxContent>
              </v:textbox>
              <w10:wrap type="topAndBottom"/>
            </v:roundrect>
          </w:pict>
        </mc:Fallback>
      </mc:AlternateContent>
    </w:r>
    <w:r w:rsidR="00DE4F05">
      <w:t xml:space="preserve"> </w:t>
    </w:r>
  </w:p>
  <w:p w:rsidR="00DE4F05" w:rsidRDefault="00DE4F05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D7BFA"/>
    <w:multiLevelType w:val="multilevel"/>
    <w:tmpl w:val="CCCC40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067D0D91"/>
    <w:multiLevelType w:val="multilevel"/>
    <w:tmpl w:val="4340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331DBB"/>
    <w:multiLevelType w:val="hybridMultilevel"/>
    <w:tmpl w:val="4CAA7F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5D6E1D"/>
    <w:multiLevelType w:val="multilevel"/>
    <w:tmpl w:val="478E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F6520E"/>
    <w:multiLevelType w:val="hybridMultilevel"/>
    <w:tmpl w:val="E22A0E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6271BF"/>
    <w:multiLevelType w:val="multilevel"/>
    <w:tmpl w:val="015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857AF4"/>
    <w:multiLevelType w:val="hybridMultilevel"/>
    <w:tmpl w:val="3634B6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044C0C"/>
    <w:multiLevelType w:val="hybridMultilevel"/>
    <w:tmpl w:val="A92818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CB0D14"/>
    <w:multiLevelType w:val="hybridMultilevel"/>
    <w:tmpl w:val="6DD2A4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130AD4"/>
    <w:multiLevelType w:val="multilevel"/>
    <w:tmpl w:val="251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B13F6F"/>
    <w:multiLevelType w:val="hybridMultilevel"/>
    <w:tmpl w:val="787A3D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4A245D2"/>
    <w:multiLevelType w:val="hybridMultilevel"/>
    <w:tmpl w:val="81A86D8E"/>
    <w:lvl w:ilvl="0" w:tplc="0E5A14CA">
      <w:start w:val="1"/>
      <w:numFmt w:val="decimal"/>
      <w:pStyle w:val="Exercice"/>
      <w:lvlText w:val="EXERCICE %1. 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0"/>
  </w:num>
  <w:num w:numId="5">
    <w:abstractNumId w:val="0"/>
  </w:num>
  <w:num w:numId="6">
    <w:abstractNumId w:val="9"/>
  </w:num>
  <w:num w:numId="7">
    <w:abstractNumId w:val="5"/>
  </w:num>
  <w:num w:numId="8">
    <w:abstractNumId w:val="2"/>
  </w:num>
  <w:num w:numId="9">
    <w:abstractNumId w:val="3"/>
  </w:num>
  <w:num w:numId="10">
    <w:abstractNumId w:val="7"/>
  </w:num>
  <w:num w:numId="11">
    <w:abstractNumId w:val="11"/>
    <w:lvlOverride w:ilvl="0">
      <w:startOverride w:val="1"/>
    </w:lvlOverride>
  </w:num>
  <w:num w:numId="12">
    <w:abstractNumId w:val="10"/>
  </w:num>
  <w:num w:numId="13">
    <w:abstractNumId w:val="8"/>
  </w:num>
  <w:num w:numId="14">
    <w:abstractNumId w:val="4"/>
  </w:num>
  <w:num w:numId="15">
    <w:abstractNumId w:val="6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6E7"/>
    <w:rsid w:val="00045703"/>
    <w:rsid w:val="00093E2E"/>
    <w:rsid w:val="000B170D"/>
    <w:rsid w:val="000D728D"/>
    <w:rsid w:val="000E6293"/>
    <w:rsid w:val="000F43BE"/>
    <w:rsid w:val="0015396C"/>
    <w:rsid w:val="00174B15"/>
    <w:rsid w:val="00177360"/>
    <w:rsid w:val="00190A7C"/>
    <w:rsid w:val="00191E69"/>
    <w:rsid w:val="001C036E"/>
    <w:rsid w:val="00205C87"/>
    <w:rsid w:val="00276D0B"/>
    <w:rsid w:val="002B5F75"/>
    <w:rsid w:val="002B7579"/>
    <w:rsid w:val="002F5085"/>
    <w:rsid w:val="00326FFF"/>
    <w:rsid w:val="00367B36"/>
    <w:rsid w:val="0039763E"/>
    <w:rsid w:val="003E5D40"/>
    <w:rsid w:val="0041435D"/>
    <w:rsid w:val="00420F02"/>
    <w:rsid w:val="0042602C"/>
    <w:rsid w:val="00430B54"/>
    <w:rsid w:val="004906B4"/>
    <w:rsid w:val="004C24B8"/>
    <w:rsid w:val="004D65EC"/>
    <w:rsid w:val="004F06A1"/>
    <w:rsid w:val="00504116"/>
    <w:rsid w:val="00565848"/>
    <w:rsid w:val="0058531F"/>
    <w:rsid w:val="005F5F70"/>
    <w:rsid w:val="00622B7E"/>
    <w:rsid w:val="00627B95"/>
    <w:rsid w:val="0063122E"/>
    <w:rsid w:val="00641DB1"/>
    <w:rsid w:val="00644C3F"/>
    <w:rsid w:val="00663943"/>
    <w:rsid w:val="00665542"/>
    <w:rsid w:val="0066674B"/>
    <w:rsid w:val="0067374D"/>
    <w:rsid w:val="006879D2"/>
    <w:rsid w:val="006A74BD"/>
    <w:rsid w:val="006B0E86"/>
    <w:rsid w:val="006C4F88"/>
    <w:rsid w:val="00706180"/>
    <w:rsid w:val="00762823"/>
    <w:rsid w:val="00770903"/>
    <w:rsid w:val="00776418"/>
    <w:rsid w:val="007A5DCE"/>
    <w:rsid w:val="008016B1"/>
    <w:rsid w:val="00910AF3"/>
    <w:rsid w:val="0097724B"/>
    <w:rsid w:val="009A16E7"/>
    <w:rsid w:val="00A95EB8"/>
    <w:rsid w:val="00AE26B6"/>
    <w:rsid w:val="00AF217B"/>
    <w:rsid w:val="00B124D8"/>
    <w:rsid w:val="00B20BD0"/>
    <w:rsid w:val="00B279C2"/>
    <w:rsid w:val="00B55B18"/>
    <w:rsid w:val="00B61299"/>
    <w:rsid w:val="00B66651"/>
    <w:rsid w:val="00B933B8"/>
    <w:rsid w:val="00BD6C3C"/>
    <w:rsid w:val="00BF398B"/>
    <w:rsid w:val="00BF4AE9"/>
    <w:rsid w:val="00C0346A"/>
    <w:rsid w:val="00C14ABE"/>
    <w:rsid w:val="00C36B2D"/>
    <w:rsid w:val="00C65202"/>
    <w:rsid w:val="00C716D6"/>
    <w:rsid w:val="00C74E73"/>
    <w:rsid w:val="00CA1D2B"/>
    <w:rsid w:val="00CD5AA1"/>
    <w:rsid w:val="00CF48BD"/>
    <w:rsid w:val="00D310F9"/>
    <w:rsid w:val="00DA03C6"/>
    <w:rsid w:val="00DC4565"/>
    <w:rsid w:val="00DE4F05"/>
    <w:rsid w:val="00E11111"/>
    <w:rsid w:val="00E51A1F"/>
    <w:rsid w:val="00E66409"/>
    <w:rsid w:val="00E718E6"/>
    <w:rsid w:val="00EC2D30"/>
    <w:rsid w:val="00F01E3E"/>
    <w:rsid w:val="00F1118A"/>
    <w:rsid w:val="00F32631"/>
    <w:rsid w:val="00F56CEE"/>
    <w:rsid w:val="00F63DEB"/>
    <w:rsid w:val="00F66A32"/>
    <w:rsid w:val="00F81697"/>
    <w:rsid w:val="00FA27B9"/>
    <w:rsid w:val="00FA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fr-FR" w:eastAsia="en-US" w:bidi="ar-SA"/>
      </w:rPr>
    </w:rPrDefault>
    <w:pPrDefault>
      <w:pPr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8BD"/>
    <w:pPr>
      <w:ind w:left="0"/>
      <w:contextualSpacing/>
      <w:jc w:val="both"/>
    </w:pPr>
    <w:rPr>
      <w:rFonts w:ascii="Arial" w:hAnsi="Arial" w:cs="Arial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44C3F"/>
    <w:pPr>
      <w:keepNext/>
      <w:keepLines/>
      <w:pBdr>
        <w:bottom w:val="single" w:sz="4" w:space="1" w:color="auto"/>
      </w:pBdr>
      <w:spacing w:before="480"/>
      <w:ind w:left="432" w:hanging="432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7A5DCE"/>
    <w:pPr>
      <w:spacing w:before="100" w:beforeAutospacing="1" w:after="100" w:afterAutospacing="1"/>
      <w:contextualSpacing w:val="0"/>
      <w:jc w:val="left"/>
      <w:outlineLvl w:val="1"/>
    </w:pPr>
    <w:rPr>
      <w:rFonts w:ascii="Times New Roman" w:hAnsi="Times New Roman" w:cs="Times New Roman"/>
      <w:b/>
      <w:bCs/>
      <w:sz w:val="28"/>
      <w:szCs w:val="36"/>
    </w:rPr>
  </w:style>
  <w:style w:type="paragraph" w:styleId="Titre3">
    <w:name w:val="heading 3"/>
    <w:basedOn w:val="Normal"/>
    <w:link w:val="Titre3Car"/>
    <w:uiPriority w:val="9"/>
    <w:qFormat/>
    <w:rsid w:val="00B279C2"/>
    <w:pPr>
      <w:spacing w:before="100" w:beforeAutospacing="1" w:after="100" w:afterAutospacing="1"/>
      <w:contextualSpacing w:val="0"/>
      <w:jc w:val="left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mmande">
    <w:name w:val="commande"/>
    <w:basedOn w:val="Normal"/>
    <w:qFormat/>
    <w:rsid w:val="006879D2"/>
    <w:pPr>
      <w:pBdr>
        <w:top w:val="single" w:sz="4" w:space="1" w:color="C00000"/>
        <w:left w:val="single" w:sz="4" w:space="4" w:color="C00000"/>
        <w:bottom w:val="single" w:sz="4" w:space="1" w:color="C00000"/>
        <w:right w:val="single" w:sz="4" w:space="4" w:color="C00000"/>
      </w:pBdr>
    </w:pPr>
    <w:rPr>
      <w:rFonts w:ascii="Arial Black" w:hAnsi="Arial Black"/>
      <w:color w:val="CC0000"/>
    </w:rPr>
  </w:style>
  <w:style w:type="paragraph" w:customStyle="1" w:styleId="figure">
    <w:name w:val="figure"/>
    <w:basedOn w:val="Normal"/>
    <w:qFormat/>
    <w:rsid w:val="006879D2"/>
    <w:pPr>
      <w:ind w:firstLine="709"/>
    </w:pPr>
    <w:rPr>
      <w:rFonts w:eastAsiaTheme="minorHAnsi" w:cstheme="minorBidi"/>
      <w:b/>
      <w:color w:val="1F497D" w:themeColor="text2"/>
      <w:szCs w:val="22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6879D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879D2"/>
    <w:rPr>
      <w:rFonts w:ascii="Arial" w:hAnsi="Arial" w:cs="Arial"/>
      <w:color w:val="000080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6879D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879D2"/>
    <w:rPr>
      <w:rFonts w:ascii="Arial" w:hAnsi="Arial" w:cs="Arial"/>
      <w:color w:val="000080"/>
      <w:sz w:val="20"/>
      <w:szCs w:val="20"/>
      <w:lang w:eastAsia="fr-FR"/>
    </w:rPr>
  </w:style>
  <w:style w:type="paragraph" w:customStyle="1" w:styleId="Exercice">
    <w:name w:val="Exercice"/>
    <w:basedOn w:val="Normal"/>
    <w:next w:val="Normal"/>
    <w:qFormat/>
    <w:rsid w:val="006879D2"/>
    <w:pPr>
      <w:numPr>
        <w:numId w:val="3"/>
      </w:numPr>
      <w:pBdr>
        <w:bottom w:val="single" w:sz="12" w:space="1" w:color="CB08DA"/>
      </w:pBdr>
    </w:pPr>
    <w:rPr>
      <w:b/>
      <w:color w:val="CB08DA"/>
    </w:rPr>
  </w:style>
  <w:style w:type="paragraph" w:customStyle="1" w:styleId="code">
    <w:name w:val="code"/>
    <w:basedOn w:val="Normal"/>
    <w:qFormat/>
    <w:rsid w:val="00BF4AE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/>
    </w:pPr>
    <w:rPr>
      <w:noProof/>
      <w:color w:val="B2A1C7" w:themeColor="accent4" w:themeTint="99"/>
    </w:rPr>
  </w:style>
  <w:style w:type="paragraph" w:customStyle="1" w:styleId="defaut">
    <w:name w:val="defaut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e1">
    <w:name w:val="liste1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e2">
    <w:name w:val="liste2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879D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879D2"/>
    <w:rPr>
      <w:rFonts w:ascii="Tahoma" w:hAnsi="Tahoma" w:cs="Tahoma"/>
      <w:color w:val="000080"/>
      <w:sz w:val="16"/>
      <w:szCs w:val="16"/>
      <w:lang w:eastAsia="fr-FR"/>
    </w:rPr>
  </w:style>
  <w:style w:type="paragraph" w:customStyle="1" w:styleId="Style1">
    <w:name w:val="Style1"/>
    <w:basedOn w:val="Titre1"/>
    <w:qFormat/>
    <w:rsid w:val="00F81697"/>
    <w:rPr>
      <w:color w:val="943634" w:themeColor="accent2" w:themeShade="BF"/>
    </w:rPr>
  </w:style>
  <w:style w:type="character" w:customStyle="1" w:styleId="Titre1Car">
    <w:name w:val="Titre 1 Car"/>
    <w:basedOn w:val="Policepardfaut"/>
    <w:link w:val="Titre1"/>
    <w:uiPriority w:val="9"/>
    <w:rsid w:val="00644C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A5DCE"/>
    <w:rPr>
      <w:rFonts w:ascii="Times New Roman" w:hAnsi="Times New Roman" w:cs="Times New Roman"/>
      <w:b/>
      <w:bCs/>
      <w:sz w:val="28"/>
      <w:szCs w:val="36"/>
      <w:lang w:eastAsia="fr-FR"/>
    </w:rPr>
  </w:style>
  <w:style w:type="paragraph" w:customStyle="1" w:styleId="pdq2pgselectionanchorcontainer">
    <w:name w:val="pdq2pg_selectionanchorcontainer"/>
    <w:basedOn w:val="Normal"/>
    <w:rsid w:val="009A16E7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9A16E7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9A16E7"/>
    <w:rPr>
      <w:b/>
      <w:bCs/>
    </w:rPr>
  </w:style>
  <w:style w:type="paragraph" w:styleId="Paragraphedeliste">
    <w:name w:val="List Paragraph"/>
    <w:basedOn w:val="Normal"/>
    <w:uiPriority w:val="34"/>
    <w:qFormat/>
    <w:rsid w:val="009A16E7"/>
    <w:pPr>
      <w:ind w:left="720"/>
    </w:pPr>
  </w:style>
  <w:style w:type="character" w:customStyle="1" w:styleId="Titre3Car">
    <w:name w:val="Titre 3 Car"/>
    <w:basedOn w:val="Policepardfaut"/>
    <w:link w:val="Titre3"/>
    <w:uiPriority w:val="9"/>
    <w:rsid w:val="00B279C2"/>
    <w:rPr>
      <w:rFonts w:ascii="Times New Roman" w:hAnsi="Times New Roman" w:cs="Times New Roman"/>
      <w:b/>
      <w:bCs/>
      <w:sz w:val="27"/>
      <w:szCs w:val="27"/>
      <w:lang w:eastAsia="fr-FR"/>
    </w:rPr>
  </w:style>
  <w:style w:type="paragraph" w:customStyle="1" w:styleId="isselectedend">
    <w:name w:val="isselectedend"/>
    <w:basedOn w:val="Normal"/>
    <w:rsid w:val="00B279C2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27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contextualSpacing w:val="0"/>
      <w:jc w:val="left"/>
    </w:pPr>
    <w:rPr>
      <w:rFonts w:ascii="Courier New" w:hAnsi="Courier New" w:cs="Courier New"/>
      <w:sz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279C2"/>
    <w:rPr>
      <w:rFonts w:ascii="Courier New" w:hAnsi="Courier New" w:cs="Courier New"/>
      <w:sz w:val="20"/>
      <w:szCs w:val="2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279C2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0F43B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fr-FR" w:eastAsia="en-US" w:bidi="ar-SA"/>
      </w:rPr>
    </w:rPrDefault>
    <w:pPrDefault>
      <w:pPr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8BD"/>
    <w:pPr>
      <w:ind w:left="0"/>
      <w:contextualSpacing/>
      <w:jc w:val="both"/>
    </w:pPr>
    <w:rPr>
      <w:rFonts w:ascii="Arial" w:hAnsi="Arial" w:cs="Arial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44C3F"/>
    <w:pPr>
      <w:keepNext/>
      <w:keepLines/>
      <w:pBdr>
        <w:bottom w:val="single" w:sz="4" w:space="1" w:color="auto"/>
      </w:pBdr>
      <w:spacing w:before="480"/>
      <w:ind w:left="432" w:hanging="432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7A5DCE"/>
    <w:pPr>
      <w:spacing w:before="100" w:beforeAutospacing="1" w:after="100" w:afterAutospacing="1"/>
      <w:contextualSpacing w:val="0"/>
      <w:jc w:val="left"/>
      <w:outlineLvl w:val="1"/>
    </w:pPr>
    <w:rPr>
      <w:rFonts w:ascii="Times New Roman" w:hAnsi="Times New Roman" w:cs="Times New Roman"/>
      <w:b/>
      <w:bCs/>
      <w:sz w:val="28"/>
      <w:szCs w:val="36"/>
    </w:rPr>
  </w:style>
  <w:style w:type="paragraph" w:styleId="Titre3">
    <w:name w:val="heading 3"/>
    <w:basedOn w:val="Normal"/>
    <w:link w:val="Titre3Car"/>
    <w:uiPriority w:val="9"/>
    <w:qFormat/>
    <w:rsid w:val="00B279C2"/>
    <w:pPr>
      <w:spacing w:before="100" w:beforeAutospacing="1" w:after="100" w:afterAutospacing="1"/>
      <w:contextualSpacing w:val="0"/>
      <w:jc w:val="left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mmande">
    <w:name w:val="commande"/>
    <w:basedOn w:val="Normal"/>
    <w:qFormat/>
    <w:rsid w:val="006879D2"/>
    <w:pPr>
      <w:pBdr>
        <w:top w:val="single" w:sz="4" w:space="1" w:color="C00000"/>
        <w:left w:val="single" w:sz="4" w:space="4" w:color="C00000"/>
        <w:bottom w:val="single" w:sz="4" w:space="1" w:color="C00000"/>
        <w:right w:val="single" w:sz="4" w:space="4" w:color="C00000"/>
      </w:pBdr>
    </w:pPr>
    <w:rPr>
      <w:rFonts w:ascii="Arial Black" w:hAnsi="Arial Black"/>
      <w:color w:val="CC0000"/>
    </w:rPr>
  </w:style>
  <w:style w:type="paragraph" w:customStyle="1" w:styleId="figure">
    <w:name w:val="figure"/>
    <w:basedOn w:val="Normal"/>
    <w:qFormat/>
    <w:rsid w:val="006879D2"/>
    <w:pPr>
      <w:ind w:firstLine="709"/>
    </w:pPr>
    <w:rPr>
      <w:rFonts w:eastAsiaTheme="minorHAnsi" w:cstheme="minorBidi"/>
      <w:b/>
      <w:color w:val="1F497D" w:themeColor="text2"/>
      <w:szCs w:val="22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6879D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879D2"/>
    <w:rPr>
      <w:rFonts w:ascii="Arial" w:hAnsi="Arial" w:cs="Arial"/>
      <w:color w:val="000080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6879D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879D2"/>
    <w:rPr>
      <w:rFonts w:ascii="Arial" w:hAnsi="Arial" w:cs="Arial"/>
      <w:color w:val="000080"/>
      <w:sz w:val="20"/>
      <w:szCs w:val="20"/>
      <w:lang w:eastAsia="fr-FR"/>
    </w:rPr>
  </w:style>
  <w:style w:type="paragraph" w:customStyle="1" w:styleId="Exercice">
    <w:name w:val="Exercice"/>
    <w:basedOn w:val="Normal"/>
    <w:next w:val="Normal"/>
    <w:qFormat/>
    <w:rsid w:val="006879D2"/>
    <w:pPr>
      <w:numPr>
        <w:numId w:val="3"/>
      </w:numPr>
      <w:pBdr>
        <w:bottom w:val="single" w:sz="12" w:space="1" w:color="CB08DA"/>
      </w:pBdr>
    </w:pPr>
    <w:rPr>
      <w:b/>
      <w:color w:val="CB08DA"/>
    </w:rPr>
  </w:style>
  <w:style w:type="paragraph" w:customStyle="1" w:styleId="code">
    <w:name w:val="code"/>
    <w:basedOn w:val="Normal"/>
    <w:qFormat/>
    <w:rsid w:val="00BF4AE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/>
    </w:pPr>
    <w:rPr>
      <w:noProof/>
      <w:color w:val="B2A1C7" w:themeColor="accent4" w:themeTint="99"/>
    </w:rPr>
  </w:style>
  <w:style w:type="paragraph" w:customStyle="1" w:styleId="defaut">
    <w:name w:val="defaut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e1">
    <w:name w:val="liste1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e2">
    <w:name w:val="liste2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879D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879D2"/>
    <w:rPr>
      <w:rFonts w:ascii="Tahoma" w:hAnsi="Tahoma" w:cs="Tahoma"/>
      <w:color w:val="000080"/>
      <w:sz w:val="16"/>
      <w:szCs w:val="16"/>
      <w:lang w:eastAsia="fr-FR"/>
    </w:rPr>
  </w:style>
  <w:style w:type="paragraph" w:customStyle="1" w:styleId="Style1">
    <w:name w:val="Style1"/>
    <w:basedOn w:val="Titre1"/>
    <w:qFormat/>
    <w:rsid w:val="00F81697"/>
    <w:rPr>
      <w:color w:val="943634" w:themeColor="accent2" w:themeShade="BF"/>
    </w:rPr>
  </w:style>
  <w:style w:type="character" w:customStyle="1" w:styleId="Titre1Car">
    <w:name w:val="Titre 1 Car"/>
    <w:basedOn w:val="Policepardfaut"/>
    <w:link w:val="Titre1"/>
    <w:uiPriority w:val="9"/>
    <w:rsid w:val="00644C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A5DCE"/>
    <w:rPr>
      <w:rFonts w:ascii="Times New Roman" w:hAnsi="Times New Roman" w:cs="Times New Roman"/>
      <w:b/>
      <w:bCs/>
      <w:sz w:val="28"/>
      <w:szCs w:val="36"/>
      <w:lang w:eastAsia="fr-FR"/>
    </w:rPr>
  </w:style>
  <w:style w:type="paragraph" w:customStyle="1" w:styleId="pdq2pgselectionanchorcontainer">
    <w:name w:val="pdq2pg_selectionanchorcontainer"/>
    <w:basedOn w:val="Normal"/>
    <w:rsid w:val="009A16E7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9A16E7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9A16E7"/>
    <w:rPr>
      <w:b/>
      <w:bCs/>
    </w:rPr>
  </w:style>
  <w:style w:type="paragraph" w:styleId="Paragraphedeliste">
    <w:name w:val="List Paragraph"/>
    <w:basedOn w:val="Normal"/>
    <w:uiPriority w:val="34"/>
    <w:qFormat/>
    <w:rsid w:val="009A16E7"/>
    <w:pPr>
      <w:ind w:left="720"/>
    </w:pPr>
  </w:style>
  <w:style w:type="character" w:customStyle="1" w:styleId="Titre3Car">
    <w:name w:val="Titre 3 Car"/>
    <w:basedOn w:val="Policepardfaut"/>
    <w:link w:val="Titre3"/>
    <w:uiPriority w:val="9"/>
    <w:rsid w:val="00B279C2"/>
    <w:rPr>
      <w:rFonts w:ascii="Times New Roman" w:hAnsi="Times New Roman" w:cs="Times New Roman"/>
      <w:b/>
      <w:bCs/>
      <w:sz w:val="27"/>
      <w:szCs w:val="27"/>
      <w:lang w:eastAsia="fr-FR"/>
    </w:rPr>
  </w:style>
  <w:style w:type="paragraph" w:customStyle="1" w:styleId="isselectedend">
    <w:name w:val="isselectedend"/>
    <w:basedOn w:val="Normal"/>
    <w:rsid w:val="00B279C2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27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contextualSpacing w:val="0"/>
      <w:jc w:val="left"/>
    </w:pPr>
    <w:rPr>
      <w:rFonts w:ascii="Courier New" w:hAnsi="Courier New" w:cs="Courier New"/>
      <w:sz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279C2"/>
    <w:rPr>
      <w:rFonts w:ascii="Courier New" w:hAnsi="Courier New" w:cs="Courier New"/>
      <w:sz w:val="20"/>
      <w:szCs w:val="2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279C2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0F43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3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5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rinne\AppData\Roaming\Microsoft\Templates\Bloc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62C0"/>
    <w:rsid w:val="00004C6A"/>
    <w:rsid w:val="0085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562C0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562C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Bloc2.dotx</Template>
  <TotalTime>0</TotalTime>
  <Pages>7</Pages>
  <Words>972</Words>
  <Characters>5347</Characters>
  <Application>Microsoft Office Word</Application>
  <DocSecurity>0</DocSecurity>
  <Lines>44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15</vt:i4>
      </vt:variant>
    </vt:vector>
  </HeadingPairs>
  <TitlesOfParts>
    <vt:vector size="16" baseType="lpstr">
      <vt:lpstr/>
      <vt:lpstr>    Étape 14 — Merge</vt:lpstr>
      <vt:lpstr>        Vocabulaire</vt:lpstr>
      <vt:lpstr>        Premier objectif atteint</vt:lpstr>
      <vt:lpstr>Partie 5 — Deux branches, deux fonctionnalités</vt:lpstr>
      <vt:lpstr>    Étape 15 — Mettre les deux ordinateurs à jour</vt:lpstr>
      <vt:lpstr>    Étape 16 — Compte A travaille sur le contact</vt:lpstr>
      <vt:lpstr>    Étape 17 — Compte B travaille sur les couleurs</vt:lpstr>
      <vt:lpstr>    Étape 18 — Fusionner les deux Pull Requests</vt:lpstr>
      <vt:lpstr>Partie 6 — Provoquer volontairement un conflit</vt:lpstr>
      <vt:lpstr>    Étape 19 — A et B partent de la même version</vt:lpstr>
      <vt:lpstr>    Étape 20 — A modifie le nom du café</vt:lpstr>
      <vt:lpstr>    Étape 21 — B fait une autre modification sur la même ligne</vt:lpstr>
      <vt:lpstr>Partie 7 — Le conflit</vt:lpstr>
      <vt:lpstr>    Étape 22 — Résoudre le conflit</vt:lpstr>
      <vt:lpstr>    Étape 23 — Enregistrer la résolution</vt:lpstr>
    </vt:vector>
  </TitlesOfParts>
  <Company>Microsoft</Company>
  <LinksUpToDate>false</LinksUpToDate>
  <CharactersWithSpaces>6307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Corinne</dc:creator>
  <cp:lastModifiedBy>Corinne</cp:lastModifiedBy>
  <cp:revision>2</cp:revision>
  <dcterms:created xsi:type="dcterms:W3CDTF">2026-10-06T09:26:00Z</dcterms:created>
  <dcterms:modified xsi:type="dcterms:W3CDTF">2026-10-06T09:26:00Z</dcterms:modified>
</cp:coreProperties>
</file>