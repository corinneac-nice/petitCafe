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18A" w:rsidRPr="00C62E53" w:rsidRDefault="006C4F88" w:rsidP="006C4F88">
      <w:pPr>
        <w:rPr>
          <w:b/>
        </w:rPr>
      </w:pPr>
      <w:r w:rsidRPr="00C62E53">
        <w:rPr>
          <w:b/>
        </w:rPr>
        <w:t>OBJECTIF :</w:t>
      </w:r>
    </w:p>
    <w:p w:rsidR="006C4F88" w:rsidRDefault="00C62E53" w:rsidP="006C4F88">
      <w:r>
        <w:t>Apprendre à utiliser les outils de versionning</w:t>
      </w:r>
    </w:p>
    <w:p w:rsidR="00C62E53" w:rsidRPr="00B279C2" w:rsidRDefault="00C62E53" w:rsidP="006C4F88"/>
    <w:p w:rsidR="009A16E7" w:rsidRPr="00C62E53" w:rsidRDefault="009A16E7" w:rsidP="006C4F88">
      <w:pPr>
        <w:rPr>
          <w:b/>
        </w:rPr>
      </w:pPr>
      <w:r w:rsidRPr="00C62E53">
        <w:rPr>
          <w:b/>
        </w:rPr>
        <w:t>Vocabulaire :</w:t>
      </w:r>
    </w:p>
    <w:p w:rsidR="009A16E7" w:rsidRPr="00B279C2" w:rsidRDefault="009A16E7" w:rsidP="006C4F8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7042"/>
      </w:tblGrid>
      <w:tr w:rsidR="009A16E7" w:rsidRPr="00B279C2" w:rsidTr="00F01E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center"/>
            </w:pPr>
            <w:r w:rsidRPr="00B279C2">
              <w:t>Terme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center"/>
            </w:pPr>
            <w:r w:rsidRPr="00B279C2">
              <w:t>définition simple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DE4F05">
            <w:pPr>
              <w:contextualSpacing w:val="0"/>
              <w:jc w:val="left"/>
            </w:pPr>
            <w:r w:rsidRPr="00B279C2">
              <w:t>GitHub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DE4F05">
            <w:pPr>
              <w:contextualSpacing w:val="0"/>
              <w:jc w:val="left"/>
            </w:pPr>
            <w:r w:rsidRPr="00B279C2">
              <w:t>Service en ligne qui héberge des dépôts Git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Repository / repo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Dépôt : il s'agit du projet stocké sur GitHub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Clone / cloner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Copier un dépôt de GitHub sur notre ordinateur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Local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F5517C">
            <w:pPr>
              <w:contextualSpacing w:val="0"/>
              <w:jc w:val="left"/>
            </w:pPr>
            <w:r w:rsidRPr="00B279C2">
              <w:t xml:space="preserve">Fichiers qui se trouvent sur </w:t>
            </w:r>
            <w:r w:rsidR="00F5517C">
              <w:t>v</w:t>
            </w:r>
            <w:r w:rsidRPr="00B279C2">
              <w:t>otre ordinateur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Remote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Le dépôt distant, ici sur GitHub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origin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Le nom donné par défaut au dépôt distant lors d'un git clone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Branch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Branche : une ligne de travail indépendante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main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Branche principale du projet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Commit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Enregistrer une modification dans l'historique Git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Push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Envoyer ses commits de l'ordinateur vers GitHub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Pull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Récupérer les modifications depuis GitHub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Pull Request (PR)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Demande faite sur GitHub pour intégrer une branche dans une autre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Merge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Fusionner les modifications d'une branche dans une autre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Conflit / conflict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Git ne peut pas décider automatiquement quelle modification conserver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Résoudre un conflit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Choisir/corriger les modifications pour permettre le merge</w:t>
            </w:r>
          </w:p>
        </w:tc>
      </w:tr>
      <w:tr w:rsidR="00F01E3E" w:rsidRPr="00B279C2" w:rsidTr="00F01E3E">
        <w:trPr>
          <w:tblCellSpacing w:w="15" w:type="dxa"/>
        </w:trPr>
        <w:tc>
          <w:tcPr>
            <w:tcW w:w="0" w:type="auto"/>
            <w:vAlign w:val="center"/>
          </w:tcPr>
          <w:p w:rsidR="00F01E3E" w:rsidRPr="00B279C2" w:rsidRDefault="00F01E3E" w:rsidP="00F01E3E">
            <w:pPr>
              <w:contextualSpacing w:val="0"/>
              <w:jc w:val="left"/>
            </w:pPr>
            <w:r w:rsidRPr="00B279C2">
              <w:t xml:space="preserve">feature : </w:t>
            </w:r>
          </w:p>
          <w:p w:rsidR="00F01E3E" w:rsidRPr="00B279C2" w:rsidRDefault="00F01E3E" w:rsidP="00F01E3E">
            <w:pPr>
              <w:contextualSpacing w:val="0"/>
              <w:jc w:val="left"/>
            </w:pPr>
            <w:r w:rsidRPr="00B279C2">
              <w:t>feature branch</w:t>
            </w:r>
          </w:p>
          <w:p w:rsidR="00F01E3E" w:rsidRPr="00B279C2" w:rsidRDefault="00F01E3E" w:rsidP="00F01E3E">
            <w:pPr>
              <w:contextualSpacing w:val="0"/>
              <w:jc w:val="left"/>
            </w:pPr>
            <w:r w:rsidRPr="00B279C2">
              <w:t>feature-a</w:t>
            </w:r>
          </w:p>
          <w:p w:rsidR="00F01E3E" w:rsidRPr="00B279C2" w:rsidRDefault="00F01E3E" w:rsidP="00F01E3E">
            <w:pPr>
              <w:contextualSpacing w:val="0"/>
              <w:jc w:val="left"/>
            </w:pPr>
            <w:r w:rsidRPr="00B279C2">
              <w:t>feature/login</w:t>
            </w:r>
          </w:p>
        </w:tc>
        <w:tc>
          <w:tcPr>
            <w:tcW w:w="0" w:type="auto"/>
            <w:vAlign w:val="center"/>
          </w:tcPr>
          <w:p w:rsidR="00F01E3E" w:rsidRPr="00B279C2" w:rsidRDefault="00F01E3E" w:rsidP="009A16E7">
            <w:pPr>
              <w:contextualSpacing w:val="0"/>
              <w:jc w:val="left"/>
            </w:pPr>
            <w:r w:rsidRPr="00B279C2">
              <w:t>Fonctionnalité</w:t>
            </w:r>
          </w:p>
          <w:p w:rsidR="00F01E3E" w:rsidRPr="00B279C2" w:rsidRDefault="00F01E3E" w:rsidP="009A16E7">
            <w:pPr>
              <w:contextualSpacing w:val="0"/>
              <w:jc w:val="left"/>
            </w:pPr>
            <w:r w:rsidRPr="00B279C2">
              <w:t>branche de fonctionnalité</w:t>
            </w:r>
          </w:p>
          <w:p w:rsidR="00F01E3E" w:rsidRPr="00B279C2" w:rsidRDefault="00F01E3E" w:rsidP="009A16E7">
            <w:pPr>
              <w:contextualSpacing w:val="0"/>
              <w:jc w:val="left"/>
            </w:pPr>
            <w:r w:rsidRPr="00B279C2">
              <w:t>exemple branche-fonctionnalite-a</w:t>
            </w:r>
          </w:p>
          <w:p w:rsidR="00F01E3E" w:rsidRPr="00B279C2" w:rsidRDefault="00F01E3E" w:rsidP="009A16E7">
            <w:pPr>
              <w:contextualSpacing w:val="0"/>
              <w:jc w:val="left"/>
            </w:pPr>
            <w:r w:rsidRPr="00B279C2">
              <w:t>fonctionnalité de connexion</w:t>
            </w:r>
          </w:p>
        </w:tc>
      </w:tr>
    </w:tbl>
    <w:p w:rsidR="00B279C2" w:rsidRDefault="00C62E53" w:rsidP="00B279C2">
      <w:pPr>
        <w:spacing w:before="100" w:beforeAutospacing="1" w:after="100" w:afterAutospacing="1"/>
        <w:contextualSpacing w:val="0"/>
        <w:jc w:val="left"/>
        <w:outlineLvl w:val="0"/>
      </w:pPr>
      <w:r>
        <w:t>Commandes git (à compléter par vos soins pour aide mémoire)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6946"/>
      </w:tblGrid>
      <w:tr w:rsidR="00C62E53" w:rsidRPr="00B279C2" w:rsidTr="00C62E53">
        <w:trPr>
          <w:tblCellSpacing w:w="15" w:type="dxa"/>
        </w:trPr>
        <w:tc>
          <w:tcPr>
            <w:tcW w:w="1995" w:type="dxa"/>
            <w:vAlign w:val="center"/>
          </w:tcPr>
          <w:p w:rsidR="00C62E53" w:rsidRPr="00B279C2" w:rsidRDefault="00C62E53" w:rsidP="00647EF1">
            <w:pPr>
              <w:contextualSpacing w:val="0"/>
              <w:jc w:val="left"/>
            </w:pPr>
            <w:r>
              <w:t>git init</w:t>
            </w:r>
          </w:p>
        </w:tc>
        <w:tc>
          <w:tcPr>
            <w:tcW w:w="6901" w:type="dxa"/>
            <w:vAlign w:val="center"/>
          </w:tcPr>
          <w:p w:rsidR="00C62E53" w:rsidRPr="00B279C2" w:rsidRDefault="00C62E53" w:rsidP="00C62E53">
            <w:pPr>
              <w:contextualSpacing w:val="0"/>
              <w:jc w:val="left"/>
            </w:pPr>
            <w:r>
              <w:t>Créer un repository</w:t>
            </w:r>
          </w:p>
        </w:tc>
      </w:tr>
      <w:tr w:rsidR="00C62E53" w:rsidRPr="00B279C2" w:rsidTr="00C62E53">
        <w:trPr>
          <w:tblCellSpacing w:w="15" w:type="dxa"/>
        </w:trPr>
        <w:tc>
          <w:tcPr>
            <w:tcW w:w="1995" w:type="dxa"/>
            <w:vAlign w:val="center"/>
          </w:tcPr>
          <w:p w:rsidR="00C62E53" w:rsidRDefault="00C62E53" w:rsidP="00647EF1">
            <w:pPr>
              <w:contextualSpacing w:val="0"/>
              <w:jc w:val="left"/>
            </w:pPr>
            <w:r>
              <w:t>git add .</w:t>
            </w:r>
          </w:p>
        </w:tc>
        <w:tc>
          <w:tcPr>
            <w:tcW w:w="6901" w:type="dxa"/>
            <w:vAlign w:val="center"/>
          </w:tcPr>
          <w:p w:rsidR="00C62E53" w:rsidRDefault="00C62E53" w:rsidP="00C62E53">
            <w:pPr>
              <w:contextualSpacing w:val="0"/>
              <w:jc w:val="left"/>
            </w:pPr>
          </w:p>
        </w:tc>
      </w:tr>
      <w:tr w:rsidR="00C62E53" w:rsidRPr="00B279C2" w:rsidTr="00C62E53">
        <w:trPr>
          <w:tblCellSpacing w:w="15" w:type="dxa"/>
        </w:trPr>
        <w:tc>
          <w:tcPr>
            <w:tcW w:w="1995" w:type="dxa"/>
            <w:vAlign w:val="center"/>
          </w:tcPr>
          <w:p w:rsidR="00C62E53" w:rsidRDefault="00C62E53" w:rsidP="00647EF1">
            <w:pPr>
              <w:contextualSpacing w:val="0"/>
              <w:jc w:val="left"/>
            </w:pPr>
            <w:r>
              <w:t>git ls-files --others</w:t>
            </w:r>
          </w:p>
        </w:tc>
        <w:tc>
          <w:tcPr>
            <w:tcW w:w="6901" w:type="dxa"/>
            <w:vAlign w:val="center"/>
          </w:tcPr>
          <w:p w:rsidR="00C62E53" w:rsidRDefault="00C62E53" w:rsidP="00C62E53">
            <w:pPr>
              <w:contextualSpacing w:val="0"/>
              <w:jc w:val="left"/>
            </w:pPr>
          </w:p>
        </w:tc>
      </w:tr>
      <w:tr w:rsidR="00C62E53" w:rsidRPr="00B279C2" w:rsidTr="00C62E53">
        <w:trPr>
          <w:tblCellSpacing w:w="15" w:type="dxa"/>
        </w:trPr>
        <w:tc>
          <w:tcPr>
            <w:tcW w:w="1995" w:type="dxa"/>
            <w:vAlign w:val="center"/>
          </w:tcPr>
          <w:p w:rsidR="00C62E53" w:rsidRDefault="00C62E53" w:rsidP="00647EF1">
            <w:pPr>
              <w:contextualSpacing w:val="0"/>
              <w:jc w:val="left"/>
            </w:pPr>
          </w:p>
        </w:tc>
        <w:tc>
          <w:tcPr>
            <w:tcW w:w="6901" w:type="dxa"/>
            <w:vAlign w:val="center"/>
          </w:tcPr>
          <w:p w:rsidR="00C62E53" w:rsidRDefault="00C62E53" w:rsidP="00C62E53">
            <w:pPr>
              <w:contextualSpacing w:val="0"/>
              <w:jc w:val="left"/>
            </w:pPr>
          </w:p>
        </w:tc>
      </w:tr>
    </w:tbl>
    <w:p w:rsidR="00C62E53" w:rsidRDefault="00C62E53" w:rsidP="00B279C2">
      <w:pPr>
        <w:spacing w:before="100" w:beforeAutospacing="1" w:after="100" w:afterAutospacing="1"/>
        <w:contextualSpacing w:val="0"/>
        <w:jc w:val="left"/>
        <w:outlineLvl w:val="0"/>
      </w:pPr>
    </w:p>
    <w:p w:rsidR="00B279C2" w:rsidRDefault="00B279C2">
      <w:pPr>
        <w:ind w:left="720"/>
        <w:contextualSpacing w:val="0"/>
        <w:jc w:val="left"/>
      </w:pPr>
      <w:r>
        <w:br w:type="page"/>
      </w:r>
    </w:p>
    <w:p w:rsidR="00B279C2" w:rsidRPr="00B279C2" w:rsidRDefault="00B279C2" w:rsidP="00B279C2">
      <w:pPr>
        <w:spacing w:before="100" w:beforeAutospacing="1" w:after="100" w:afterAutospacing="1"/>
        <w:contextualSpacing w:val="0"/>
        <w:jc w:val="left"/>
        <w:outlineLvl w:val="0"/>
      </w:pPr>
      <w:r w:rsidRPr="00B279C2">
        <w:lastRenderedPageBreak/>
        <w:t>Prenons un Petit Café</w:t>
      </w:r>
    </w:p>
    <w:p w:rsidR="00B279C2" w:rsidRDefault="00B279C2" w:rsidP="00B279C2">
      <w:r>
        <w:t xml:space="preserve">Par groupe de deux, </w:t>
      </w:r>
      <w:r w:rsidRPr="00B279C2">
        <w:t xml:space="preserve">vous allez travailler à deux </w:t>
      </w:r>
      <w:r>
        <w:t xml:space="preserve">(compte A et compte B, chacun sur son poste) </w:t>
      </w:r>
      <w:r w:rsidRPr="00B279C2">
        <w:t>sur un petit site web</w:t>
      </w:r>
      <w:r>
        <w:t xml:space="preserve"> pour prendre en main git (à installer sur votre poste) et github</w:t>
      </w:r>
      <w:r w:rsidRPr="00B279C2">
        <w:t>.</w:t>
      </w:r>
      <w:r>
        <w:t xml:space="preserve"> Les notions et commandes à utiliser : </w:t>
      </w:r>
    </w:p>
    <w:p w:rsidR="00B279C2" w:rsidRPr="00B279C2" w:rsidRDefault="00B279C2" w:rsidP="00B279C2">
      <w:r w:rsidRPr="00B279C2">
        <w:t>Repository</w:t>
      </w:r>
      <w:r>
        <w:t>,</w:t>
      </w:r>
      <w:r w:rsidRPr="00B279C2">
        <w:t xml:space="preserve"> </w:t>
      </w:r>
      <w:r>
        <w:t>clone,</w:t>
      </w:r>
      <w:r w:rsidRPr="00B279C2">
        <w:t xml:space="preserve"> main </w:t>
      </w:r>
      <w:r>
        <w:t>,</w:t>
      </w:r>
      <w:r w:rsidRPr="00B279C2">
        <w:t xml:space="preserve">branch </w:t>
      </w:r>
      <w:r>
        <w:t>,</w:t>
      </w:r>
      <w:r w:rsidRPr="00B279C2">
        <w:t xml:space="preserve">commit </w:t>
      </w:r>
      <w:r>
        <w:t>,</w:t>
      </w:r>
      <w:r w:rsidRPr="00B279C2">
        <w:t xml:space="preserve">push </w:t>
      </w:r>
      <w:r>
        <w:t>,</w:t>
      </w:r>
      <w:r w:rsidRPr="00B279C2">
        <w:t xml:space="preserve">Pull Request </w:t>
      </w:r>
      <w:r>
        <w:t>,</w:t>
      </w:r>
      <w:r w:rsidRPr="00B279C2">
        <w:t xml:space="preserve">merge </w:t>
      </w:r>
      <w:r>
        <w:t>,</w:t>
      </w:r>
      <w:r w:rsidRPr="00B279C2">
        <w:t>conflit</w:t>
      </w:r>
    </w:p>
    <w:p w:rsidR="00B279C2" w:rsidRPr="00B279C2" w:rsidRDefault="00B279C2" w:rsidP="00B279C2">
      <w:pPr>
        <w:spacing w:before="100" w:beforeAutospacing="1" w:after="100" w:afterAutospacing="1"/>
        <w:contextualSpacing w:val="0"/>
        <w:jc w:val="left"/>
        <w:outlineLvl w:val="2"/>
      </w:pPr>
      <w:r w:rsidRPr="00B279C2">
        <w:t>Les rôles</w:t>
      </w:r>
    </w:p>
    <w:p w:rsidR="00B279C2" w:rsidRPr="00B279C2" w:rsidRDefault="00B279C2" w:rsidP="00B279C2">
      <w:pPr>
        <w:numPr>
          <w:ilvl w:val="0"/>
          <w:numId w:val="7"/>
        </w:numPr>
        <w:spacing w:before="100" w:beforeAutospacing="1" w:after="100" w:afterAutospacing="1"/>
        <w:contextualSpacing w:val="0"/>
        <w:jc w:val="left"/>
      </w:pPr>
      <w:r w:rsidRPr="00B279C2">
        <w:t>Compte A : crée le projet sur GitHub.</w:t>
      </w:r>
    </w:p>
    <w:p w:rsidR="00B279C2" w:rsidRDefault="00B279C2" w:rsidP="00B279C2">
      <w:pPr>
        <w:numPr>
          <w:ilvl w:val="0"/>
          <w:numId w:val="7"/>
        </w:numPr>
        <w:spacing w:before="100" w:beforeAutospacing="1" w:after="100" w:afterAutospacing="1"/>
        <w:contextualSpacing w:val="0"/>
        <w:jc w:val="left"/>
      </w:pPr>
      <w:r w:rsidRPr="00B279C2">
        <w:t>Compte B : rejoint le projet et le clone sur son ordinateur.</w:t>
      </w:r>
    </w:p>
    <w:p w:rsidR="00F5517C" w:rsidRDefault="00F5517C" w:rsidP="00F5517C">
      <w:pPr>
        <w:spacing w:before="100" w:beforeAutospacing="1" w:after="100" w:afterAutospacing="1"/>
        <w:contextualSpacing w:val="0"/>
        <w:jc w:val="lef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F5517C" w:rsidTr="00F5517C">
        <w:tc>
          <w:tcPr>
            <w:tcW w:w="4606" w:type="dxa"/>
          </w:tcPr>
          <w:p w:rsidR="00F5517C" w:rsidRDefault="00F5517C" w:rsidP="00F5517C">
            <w:pPr>
              <w:spacing w:before="100" w:beforeAutospacing="1" w:after="100" w:afterAutospacing="1"/>
              <w:contextualSpacing w:val="0"/>
              <w:jc w:val="left"/>
            </w:pPr>
            <w:r>
              <w:t>Antoine</w:t>
            </w:r>
          </w:p>
        </w:tc>
        <w:tc>
          <w:tcPr>
            <w:tcW w:w="4606" w:type="dxa"/>
          </w:tcPr>
          <w:p w:rsidR="00F5517C" w:rsidRDefault="00F5517C" w:rsidP="00F5517C">
            <w:pPr>
              <w:spacing w:before="100" w:beforeAutospacing="1" w:after="100" w:afterAutospacing="1"/>
              <w:contextualSpacing w:val="0"/>
              <w:jc w:val="left"/>
            </w:pPr>
            <w:r>
              <w:t>cafeA_Antoine</w:t>
            </w:r>
          </w:p>
        </w:tc>
      </w:tr>
      <w:tr w:rsidR="00F5517C" w:rsidTr="00F5517C">
        <w:tc>
          <w:tcPr>
            <w:tcW w:w="4606" w:type="dxa"/>
          </w:tcPr>
          <w:p w:rsidR="00F5517C" w:rsidRDefault="00F5517C" w:rsidP="00F5517C">
            <w:pPr>
              <w:spacing w:before="100" w:beforeAutospacing="1" w:after="100" w:afterAutospacing="1"/>
              <w:contextualSpacing w:val="0"/>
              <w:jc w:val="left"/>
            </w:pPr>
            <w:r>
              <w:t xml:space="preserve">SwannB de </w:t>
            </w:r>
            <w:r>
              <w:t>cafeA_Antoine</w:t>
            </w:r>
          </w:p>
        </w:tc>
        <w:tc>
          <w:tcPr>
            <w:tcW w:w="4606" w:type="dxa"/>
          </w:tcPr>
          <w:p w:rsidR="00F5517C" w:rsidRDefault="00F5517C" w:rsidP="00F5517C">
            <w:pPr>
              <w:spacing w:before="100" w:beforeAutospacing="1" w:after="100" w:afterAutospacing="1"/>
              <w:contextualSpacing w:val="0"/>
              <w:jc w:val="left"/>
            </w:pPr>
          </w:p>
        </w:tc>
      </w:tr>
      <w:tr w:rsidR="00F5517C" w:rsidTr="00F5517C">
        <w:tc>
          <w:tcPr>
            <w:tcW w:w="4606" w:type="dxa"/>
          </w:tcPr>
          <w:p w:rsidR="00F5517C" w:rsidRDefault="00F5517C" w:rsidP="00F5517C">
            <w:pPr>
              <w:spacing w:before="100" w:beforeAutospacing="1" w:after="100" w:afterAutospacing="1"/>
              <w:contextualSpacing w:val="0"/>
              <w:jc w:val="left"/>
            </w:pPr>
          </w:p>
        </w:tc>
        <w:tc>
          <w:tcPr>
            <w:tcW w:w="4606" w:type="dxa"/>
          </w:tcPr>
          <w:p w:rsidR="00F5517C" w:rsidRDefault="00F5517C" w:rsidP="00F5517C">
            <w:pPr>
              <w:spacing w:before="100" w:beforeAutospacing="1" w:after="100" w:afterAutospacing="1"/>
              <w:contextualSpacing w:val="0"/>
              <w:jc w:val="left"/>
            </w:pPr>
          </w:p>
        </w:tc>
      </w:tr>
      <w:tr w:rsidR="00F5517C" w:rsidTr="00F5517C">
        <w:tc>
          <w:tcPr>
            <w:tcW w:w="4606" w:type="dxa"/>
          </w:tcPr>
          <w:p w:rsidR="00F5517C" w:rsidRDefault="00F5517C" w:rsidP="00F5517C">
            <w:pPr>
              <w:spacing w:before="100" w:beforeAutospacing="1" w:after="100" w:afterAutospacing="1"/>
              <w:contextualSpacing w:val="0"/>
              <w:jc w:val="left"/>
            </w:pPr>
            <w:r>
              <w:t>Swann</w:t>
            </w:r>
          </w:p>
        </w:tc>
        <w:tc>
          <w:tcPr>
            <w:tcW w:w="4606" w:type="dxa"/>
          </w:tcPr>
          <w:p w:rsidR="00F5517C" w:rsidRDefault="00F5517C" w:rsidP="00F5517C">
            <w:pPr>
              <w:spacing w:before="100" w:beforeAutospacing="1" w:after="100" w:afterAutospacing="1"/>
              <w:contextualSpacing w:val="0"/>
              <w:jc w:val="left"/>
            </w:pPr>
            <w:r>
              <w:t>cafeA_</w:t>
            </w:r>
            <w:r>
              <w:t>Swann</w:t>
            </w:r>
          </w:p>
        </w:tc>
      </w:tr>
      <w:tr w:rsidR="00F5517C" w:rsidTr="00F5517C">
        <w:tc>
          <w:tcPr>
            <w:tcW w:w="4606" w:type="dxa"/>
          </w:tcPr>
          <w:p w:rsidR="00F5517C" w:rsidRDefault="00F5517C" w:rsidP="00F5517C">
            <w:pPr>
              <w:spacing w:before="100" w:beforeAutospacing="1" w:after="100" w:afterAutospacing="1"/>
              <w:contextualSpacing w:val="0"/>
              <w:jc w:val="left"/>
            </w:pPr>
            <w:r>
              <w:t>Antoine</w:t>
            </w:r>
            <w:r>
              <w:t xml:space="preserve"> B du </w:t>
            </w:r>
            <w:r>
              <w:t>cafeA_Swann</w:t>
            </w:r>
          </w:p>
        </w:tc>
        <w:tc>
          <w:tcPr>
            <w:tcW w:w="4606" w:type="dxa"/>
          </w:tcPr>
          <w:p w:rsidR="00F5517C" w:rsidRDefault="00F5517C" w:rsidP="00F5517C">
            <w:pPr>
              <w:spacing w:before="100" w:beforeAutospacing="1" w:after="100" w:afterAutospacing="1"/>
              <w:contextualSpacing w:val="0"/>
              <w:jc w:val="left"/>
            </w:pPr>
          </w:p>
        </w:tc>
      </w:tr>
    </w:tbl>
    <w:p w:rsidR="00F5517C" w:rsidRDefault="00F5517C" w:rsidP="00F5517C">
      <w:pPr>
        <w:spacing w:before="100" w:beforeAutospacing="1" w:after="100" w:afterAutospacing="1"/>
        <w:contextualSpacing w:val="0"/>
        <w:jc w:val="left"/>
      </w:pPr>
    </w:p>
    <w:p w:rsidR="00F5517C" w:rsidRPr="00B279C2" w:rsidRDefault="00F5517C" w:rsidP="00F5517C">
      <w:pPr>
        <w:spacing w:before="100" w:beforeAutospacing="1" w:after="100" w:afterAutospacing="1"/>
        <w:contextualSpacing w:val="0"/>
        <w:jc w:val="left"/>
      </w:pPr>
    </w:p>
    <w:p w:rsidR="00B279C2" w:rsidRDefault="00205C87" w:rsidP="00B279C2">
      <w:pPr>
        <w:contextualSpacing w:val="0"/>
        <w:jc w:val="left"/>
      </w:pPr>
      <w:r>
        <w:t>Il s'agit de créer les pages d'un petit site web. A et B participent à la création de ce site.</w:t>
      </w:r>
    </w:p>
    <w:p w:rsidR="00205C87" w:rsidRDefault="00DE4F05" w:rsidP="00B279C2">
      <w:pPr>
        <w:contextualSpacing w:val="0"/>
        <w:jc w:val="left"/>
      </w:pPr>
      <w:r>
        <w:t>A = compte A</w:t>
      </w:r>
    </w:p>
    <w:p w:rsidR="00DE4F05" w:rsidRDefault="00DE4F05" w:rsidP="00B279C2">
      <w:pPr>
        <w:contextualSpacing w:val="0"/>
        <w:jc w:val="left"/>
      </w:pPr>
      <w:r>
        <w:t>B = compte B</w:t>
      </w:r>
    </w:p>
    <w:p w:rsidR="00DE4F05" w:rsidRDefault="00DE4F05" w:rsidP="00B279C2">
      <w:pPr>
        <w:contextualSpacing w:val="0"/>
        <w:jc w:val="left"/>
      </w:pPr>
    </w:p>
    <w:p w:rsidR="00C62E53" w:rsidRDefault="00C62E53" w:rsidP="00B279C2">
      <w:pPr>
        <w:contextualSpacing w:val="0"/>
        <w:jc w:val="left"/>
      </w:pPr>
      <w:r>
        <w:t>Chaque étudiant joue le rôle A et l'autre le B pour A (je vous expliquerai !!!)</w:t>
      </w:r>
    </w:p>
    <w:p w:rsidR="00C62E53" w:rsidRDefault="00C62E53" w:rsidP="00B279C2">
      <w:pPr>
        <w:contextualSpacing w:val="0"/>
        <w:jc w:val="left"/>
      </w:pPr>
    </w:p>
    <w:p w:rsidR="00C62E53" w:rsidRPr="00B279C2" w:rsidRDefault="00C62E53" w:rsidP="00B279C2">
      <w:pPr>
        <w:contextualSpacing w:val="0"/>
        <w:jc w:val="left"/>
      </w:pPr>
    </w:p>
    <w:p w:rsidR="00B279C2" w:rsidRPr="00B279C2" w:rsidRDefault="00F5517C" w:rsidP="00B279C2">
      <w:pPr>
        <w:pStyle w:val="Exercice"/>
      </w:pPr>
      <w:r>
        <w:t>A. Crée le dépôt en local</w:t>
      </w:r>
    </w:p>
    <w:p w:rsidR="00BF4AE9" w:rsidRDefault="00BF4AE9" w:rsidP="00BF4AE9">
      <w:pPr>
        <w:pStyle w:val="isselectedend"/>
        <w:spacing w:before="0" w:beforeAutospacing="0" w:after="0" w:afterAutospacing="0"/>
      </w:pPr>
      <w:r>
        <w:rPr>
          <w:rStyle w:val="lev"/>
        </w:rPr>
        <w:t>compte A</w:t>
      </w:r>
      <w:r>
        <w:t xml:space="preserve"> : créer le </w:t>
      </w:r>
      <w:r w:rsidRPr="00BF4AE9">
        <w:t>projet en local sur son ordinateur</w:t>
      </w:r>
      <w:r>
        <w:t>.</w:t>
      </w:r>
    </w:p>
    <w:p w:rsidR="00BF4AE9" w:rsidRDefault="00BF4AE9" w:rsidP="00BF4AE9">
      <w:pPr>
        <w:pStyle w:val="isselectedend"/>
        <w:spacing w:before="0" w:beforeAutospacing="0" w:after="0" w:afterAutospacing="0"/>
        <w:jc w:val="center"/>
      </w:pPr>
      <w:r w:rsidRPr="00BF4AE9">
        <w:rPr>
          <w:noProof/>
        </w:rPr>
        <w:drawing>
          <wp:inline distT="0" distB="0" distL="0" distR="0" wp14:anchorId="70D9ABFE" wp14:editId="69A827D5">
            <wp:extent cx="2270760" cy="914017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91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AE9" w:rsidRDefault="00BF4AE9" w:rsidP="00BF4AE9">
      <w:pPr>
        <w:pStyle w:val="isselectedend"/>
        <w:spacing w:before="0" w:beforeAutospacing="0" w:after="0" w:afterAutospacing="0"/>
      </w:pPr>
    </w:p>
    <w:p w:rsidR="00BF4AE9" w:rsidRDefault="00BF4AE9" w:rsidP="00BF4AE9">
      <w:pPr>
        <w:pStyle w:val="isselectedend"/>
        <w:spacing w:before="0" w:beforeAutospacing="0" w:after="0" w:afterAutospacing="0"/>
      </w:pPr>
      <w:r>
        <w:t>Ouvrir Git Bash (syntaxe linux) ou si vous préférez les commandes DOS ouvrez Git CMD. Les commandes données dans ce TP le seront pour Git Bash.</w:t>
      </w:r>
    </w:p>
    <w:p w:rsidR="00BF4AE9" w:rsidRDefault="00BF4AE9" w:rsidP="00BF4AE9">
      <w:pPr>
        <w:pStyle w:val="isselectedend"/>
        <w:spacing w:before="0" w:beforeAutospacing="0" w:after="0" w:afterAutospacing="0"/>
      </w:pPr>
    </w:p>
    <w:p w:rsidR="00BF4AE9" w:rsidRDefault="00BF4AE9" w:rsidP="00BF4AE9">
      <w:pPr>
        <w:pStyle w:val="isselectedend"/>
        <w:numPr>
          <w:ilvl w:val="0"/>
          <w:numId w:val="8"/>
        </w:numPr>
        <w:spacing w:before="0" w:beforeAutospacing="0" w:after="0" w:afterAutospacing="0"/>
      </w:pPr>
      <w:r>
        <w:t xml:space="preserve"> créer un dossier pour le projet :</w:t>
      </w:r>
    </w:p>
    <w:p w:rsidR="00BF4AE9" w:rsidRPr="00BF4AE9" w:rsidRDefault="00BF4AE9" w:rsidP="00BF4AE9">
      <w:pPr>
        <w:pStyle w:val="code"/>
        <w:rPr>
          <w:rStyle w:val="CodeHTML"/>
          <w:rFonts w:ascii="Arial" w:hAnsi="Arial" w:cs="Arial"/>
          <w:sz w:val="22"/>
        </w:rPr>
      </w:pPr>
      <w:r w:rsidRPr="00BF4AE9">
        <w:rPr>
          <w:rStyle w:val="CodeHTML"/>
          <w:rFonts w:ascii="Arial" w:hAnsi="Arial" w:cs="Arial"/>
          <w:sz w:val="22"/>
        </w:rPr>
        <w:t xml:space="preserve">mkdir </w:t>
      </w:r>
      <w:r w:rsidR="00B02D7E">
        <w:rPr>
          <w:rStyle w:val="CodeHTML"/>
          <w:rFonts w:ascii="Arial" w:hAnsi="Arial" w:cs="Arial"/>
          <w:sz w:val="22"/>
        </w:rPr>
        <w:t>petitC</w:t>
      </w:r>
      <w:r w:rsidRPr="00BF4AE9">
        <w:rPr>
          <w:rStyle w:val="CodeHTML"/>
          <w:rFonts w:ascii="Arial" w:hAnsi="Arial" w:cs="Arial"/>
          <w:sz w:val="22"/>
        </w:rPr>
        <w:t>afe</w:t>
      </w:r>
    </w:p>
    <w:p w:rsidR="00BF4AE9" w:rsidRPr="00BF4AE9" w:rsidRDefault="00BF4AE9" w:rsidP="00BF4AE9">
      <w:pPr>
        <w:pStyle w:val="code"/>
      </w:pPr>
      <w:r w:rsidRPr="00BF4AE9">
        <w:t xml:space="preserve">cd </w:t>
      </w:r>
      <w:r w:rsidR="00B02D7E">
        <w:rPr>
          <w:rStyle w:val="CodeHTML"/>
          <w:rFonts w:ascii="Arial" w:hAnsi="Arial" w:cs="Arial"/>
          <w:sz w:val="22"/>
        </w:rPr>
        <w:t>petitC</w:t>
      </w:r>
      <w:r w:rsidR="00B02D7E" w:rsidRPr="00BF4AE9">
        <w:rPr>
          <w:rStyle w:val="CodeHTML"/>
          <w:rFonts w:ascii="Arial" w:hAnsi="Arial" w:cs="Arial"/>
          <w:sz w:val="22"/>
        </w:rPr>
        <w:t>afe</w:t>
      </w:r>
    </w:p>
    <w:p w:rsidR="00BF4AE9" w:rsidRDefault="00BF4AE9" w:rsidP="00BF4AE9">
      <w:pPr>
        <w:pStyle w:val="isselectedend"/>
        <w:spacing w:before="0" w:beforeAutospacing="0" w:after="0" w:afterAutospacing="0"/>
      </w:pPr>
    </w:p>
    <w:p w:rsidR="00BF4AE9" w:rsidRDefault="00BF4AE9" w:rsidP="00BF4AE9">
      <w:pPr>
        <w:pStyle w:val="isselectedend"/>
        <w:numPr>
          <w:ilvl w:val="0"/>
          <w:numId w:val="8"/>
        </w:numPr>
        <w:spacing w:before="0" w:beforeAutospacing="0" w:after="0" w:afterAutospacing="0"/>
      </w:pPr>
      <w:r>
        <w:t>Initialiser Git dans ce dossier :</w:t>
      </w:r>
    </w:p>
    <w:p w:rsidR="00BF4AE9" w:rsidRDefault="00BF4AE9" w:rsidP="00BF4AE9">
      <w:pPr>
        <w:pStyle w:val="code"/>
      </w:pPr>
      <w:r w:rsidRPr="00B02D7E">
        <w:rPr>
          <w:rStyle w:val="CodeHTML"/>
          <w:b/>
        </w:rPr>
        <w:t>git init</w:t>
      </w:r>
      <w:r>
        <w:rPr>
          <w:rStyle w:val="CodeHTML"/>
        </w:rPr>
        <w:tab/>
      </w:r>
      <w:r w:rsidRPr="00BF4AE9">
        <w:rPr>
          <w:color w:val="auto"/>
        </w:rPr>
        <w:sym w:font="Wingdings" w:char="F0E8"/>
      </w:r>
      <w:r w:rsidRPr="00BF4AE9">
        <w:rPr>
          <w:color w:val="auto"/>
        </w:rPr>
        <w:t xml:space="preserve"> Git crée un repository local dans le dossier du projet.</w:t>
      </w:r>
    </w:p>
    <w:p w:rsidR="00BF4AE9" w:rsidRDefault="00BF4AE9" w:rsidP="00BF4AE9">
      <w:pPr>
        <w:pStyle w:val="isselectedend"/>
        <w:spacing w:before="0" w:beforeAutospacing="0" w:after="0" w:afterAutospacing="0"/>
        <w:ind w:firstLine="567"/>
      </w:pPr>
    </w:p>
    <w:p w:rsidR="00B02D7E" w:rsidRDefault="00B02D7E" w:rsidP="00BF4AE9">
      <w:pPr>
        <w:pStyle w:val="Titre3"/>
        <w:spacing w:before="0" w:beforeAutospacing="0" w:after="0" w:afterAutospacing="0"/>
      </w:pPr>
    </w:p>
    <w:p w:rsidR="00BF4AE9" w:rsidRDefault="00BF4AE9" w:rsidP="00BF4AE9">
      <w:pPr>
        <w:pStyle w:val="Titre3"/>
        <w:spacing w:before="0" w:beforeAutospacing="0" w:after="0" w:afterAutospacing="0"/>
      </w:pPr>
      <w:r>
        <w:t>Vocabulaire</w:t>
      </w:r>
    </w:p>
    <w:p w:rsidR="00BF4AE9" w:rsidRDefault="00BF4AE9" w:rsidP="00BF4AE9">
      <w:pPr>
        <w:pStyle w:val="isselectedend"/>
        <w:spacing w:before="0" w:beforeAutospacing="0" w:after="0" w:afterAutospacing="0"/>
      </w:pPr>
      <w:r>
        <w:t xml:space="preserve">Un </w:t>
      </w:r>
      <w:r>
        <w:rPr>
          <w:rStyle w:val="lev"/>
        </w:rPr>
        <w:t>repository</w:t>
      </w:r>
      <w:r>
        <w:t xml:space="preserve"> (ou </w:t>
      </w:r>
      <w:r>
        <w:rPr>
          <w:rStyle w:val="lev"/>
        </w:rPr>
        <w:t>repo</w:t>
      </w:r>
      <w:r>
        <w:t>) est un dépôt Git.</w:t>
      </w:r>
    </w:p>
    <w:p w:rsidR="00BF4AE9" w:rsidRDefault="00BF4AE9" w:rsidP="00BF4AE9">
      <w:pPr>
        <w:pStyle w:val="isselectedend"/>
        <w:spacing w:before="0" w:beforeAutospacing="0" w:after="0" w:afterAutospacing="0"/>
      </w:pPr>
      <w:r>
        <w:t>C'est l'endroit où Git conserve l'historique du projet.</w:t>
      </w:r>
    </w:p>
    <w:p w:rsidR="00BF4AE9" w:rsidRDefault="00BF4AE9" w:rsidP="00BF4AE9">
      <w:pPr>
        <w:pStyle w:val="isselectedend"/>
        <w:spacing w:before="0" w:beforeAutospacing="0" w:after="0" w:afterAutospacing="0"/>
      </w:pPr>
      <w:r>
        <w:t xml:space="preserve">À ce stade, le repository existe </w:t>
      </w:r>
      <w:r>
        <w:rPr>
          <w:rStyle w:val="lev"/>
        </w:rPr>
        <w:t>uniquement sur le poste de A</w:t>
      </w:r>
      <w:r>
        <w:t>.</w:t>
      </w:r>
    </w:p>
    <w:p w:rsidR="00BF4AE9" w:rsidRDefault="00BF4AE9" w:rsidP="00BF4AE9">
      <w:pPr>
        <w:pStyle w:val="NormalWeb"/>
        <w:spacing w:before="0" w:beforeAutospacing="0" w:after="0" w:afterAutospacing="0"/>
      </w:pPr>
      <w:r>
        <w:t>GitHub servira ensuite à héberger une copie distante de ce repository.</w:t>
      </w:r>
    </w:p>
    <w:p w:rsidR="00B02D7E" w:rsidRDefault="00B02D7E" w:rsidP="00BF4AE9">
      <w:pPr>
        <w:pStyle w:val="NormalWeb"/>
        <w:spacing w:before="0" w:beforeAutospacing="0" w:after="0" w:afterAutospacing="0"/>
      </w:pPr>
    </w:p>
    <w:p w:rsidR="00B02D7E" w:rsidRDefault="00B02D7E" w:rsidP="00B02D7E">
      <w:pPr>
        <w:pStyle w:val="Titre2"/>
      </w:pPr>
      <w:r>
        <w:t>Bienvenue au Petit Café</w:t>
      </w:r>
      <w:r>
        <w:t xml:space="preserve"> A de Antoine</w:t>
      </w:r>
    </w:p>
    <w:p w:rsidR="00B02D7E" w:rsidRDefault="00B02D7E" w:rsidP="00BF4AE9">
      <w:pPr>
        <w:pStyle w:val="NormalWeb"/>
        <w:spacing w:before="0" w:beforeAutospacing="0" w:after="0" w:afterAutospacing="0"/>
      </w:pPr>
    </w:p>
    <w:p w:rsidR="009A16E7" w:rsidRDefault="009A16E7" w:rsidP="00BF4AE9">
      <w:pPr>
        <w:contextualSpacing w:val="0"/>
        <w:jc w:val="left"/>
      </w:pPr>
    </w:p>
    <w:p w:rsidR="00205C87" w:rsidRDefault="00DE4F05" w:rsidP="00205C87">
      <w:pPr>
        <w:pStyle w:val="Exercice"/>
      </w:pPr>
      <w:r>
        <w:t xml:space="preserve">A. </w:t>
      </w:r>
      <w:r w:rsidR="00205C87">
        <w:t>Page d'accueil du site</w:t>
      </w:r>
      <w:r w:rsidR="00C74E73">
        <w:t xml:space="preserve"> et styles</w:t>
      </w:r>
    </w:p>
    <w:p w:rsidR="0058531F" w:rsidRDefault="0058531F" w:rsidP="00205C87"/>
    <w:p w:rsidR="0058531F" w:rsidRDefault="0058531F" w:rsidP="00205C87">
      <w:r>
        <w:t>Le</w:t>
      </w:r>
      <w:r w:rsidR="00DE4F05">
        <w:t>s</w:t>
      </w:r>
      <w:r>
        <w:t xml:space="preserve"> code</w:t>
      </w:r>
      <w:r w:rsidR="00DE4F05">
        <w:t>s</w:t>
      </w:r>
      <w:r>
        <w:t xml:space="preserve"> vous </w:t>
      </w:r>
      <w:r w:rsidR="00DE4F05">
        <w:t>sont</w:t>
      </w:r>
      <w:r>
        <w:t xml:space="preserve"> fourni</w:t>
      </w:r>
      <w:r w:rsidR="00DE4F05">
        <w:t>s</w:t>
      </w:r>
      <w:r>
        <w:t xml:space="preserve"> </w:t>
      </w:r>
      <w:r w:rsidR="00B02D7E">
        <w:t>sur Elea</w:t>
      </w:r>
    </w:p>
    <w:p w:rsidR="00DE4F05" w:rsidRDefault="00DE4F05" w:rsidP="00205C87"/>
    <w:p w:rsidR="0058531F" w:rsidRDefault="00205C87" w:rsidP="00DE4F05">
      <w:pPr>
        <w:pStyle w:val="Paragraphedeliste"/>
        <w:numPr>
          <w:ilvl w:val="0"/>
          <w:numId w:val="10"/>
        </w:numPr>
      </w:pPr>
      <w:r>
        <w:t xml:space="preserve">Créer une page </w:t>
      </w:r>
      <w:r w:rsidR="0058531F">
        <w:t xml:space="preserve">index.htlm </w:t>
      </w:r>
      <w:r w:rsidR="004F06A1">
        <w:t>et style.css</w:t>
      </w:r>
    </w:p>
    <w:p w:rsidR="00C36B2D" w:rsidRDefault="00C36B2D" w:rsidP="00C36B2D"/>
    <w:p w:rsidR="00C62E53" w:rsidRDefault="00C62E53" w:rsidP="00B02D7E"/>
    <w:p w:rsidR="00C36B2D" w:rsidRDefault="00C36B2D" w:rsidP="00C36B2D">
      <w:pPr>
        <w:pStyle w:val="Exercice"/>
      </w:pPr>
      <w:r>
        <w:t>Enregistrer les modifications dans l'historique de Git</w:t>
      </w:r>
    </w:p>
    <w:p w:rsidR="00C36B2D" w:rsidRDefault="00C36B2D" w:rsidP="00C36B2D"/>
    <w:p w:rsidR="004F06A1" w:rsidRPr="00C36B2D" w:rsidRDefault="004F06A1" w:rsidP="00C36B2D">
      <w:pPr>
        <w:pStyle w:val="Paragraphedeliste"/>
        <w:numPr>
          <w:ilvl w:val="0"/>
          <w:numId w:val="13"/>
        </w:numPr>
      </w:pPr>
      <w:r w:rsidRPr="00C36B2D">
        <w:t xml:space="preserve">Ajouter les </w:t>
      </w:r>
      <w:r w:rsidR="00C36B2D">
        <w:t xml:space="preserve">deux </w:t>
      </w:r>
      <w:r w:rsidRPr="00C36B2D">
        <w:t xml:space="preserve">fichiers </w:t>
      </w:r>
      <w:r w:rsidR="00B02D7E">
        <w:t xml:space="preserve">dans votre dossier local et ajoutez les </w:t>
      </w:r>
      <w:r w:rsidRPr="00C36B2D">
        <w:t xml:space="preserve">à l'index pour pouvoir les </w:t>
      </w:r>
      <w:r w:rsidR="00C36B2D">
        <w:t>inscrire dans l'historique de Git</w:t>
      </w:r>
      <w:r w:rsidR="00E51A1F">
        <w:t xml:space="preserve"> (fichiers index.html et style.css sur pronote)</w:t>
      </w:r>
    </w:p>
    <w:p w:rsidR="004F06A1" w:rsidRDefault="004F06A1" w:rsidP="004F06A1">
      <w:pPr>
        <w:pStyle w:val="code"/>
      </w:pPr>
      <w:r>
        <w:t>git .add</w:t>
      </w:r>
      <w:r w:rsidR="00C74E73">
        <w:t xml:space="preserve"> .</w:t>
      </w:r>
    </w:p>
    <w:p w:rsidR="00191E69" w:rsidRPr="00191E69" w:rsidRDefault="00191E69" w:rsidP="00191E69">
      <w:pPr>
        <w:ind w:left="567"/>
      </w:pPr>
      <w:r w:rsidRPr="00191E69">
        <w:t xml:space="preserve">Remarque : </w:t>
      </w:r>
    </w:p>
    <w:p w:rsidR="00191E69" w:rsidRPr="00191E69" w:rsidRDefault="00191E69" w:rsidP="00191E69">
      <w:pPr>
        <w:ind w:left="567"/>
        <w:contextualSpacing w:val="0"/>
        <w:jc w:val="left"/>
      </w:pPr>
      <w:r w:rsidRPr="00191E69">
        <w:rPr>
          <w:b/>
        </w:rPr>
        <w:t>git add .</w:t>
      </w:r>
      <w:r w:rsidRPr="00191E69">
        <w:t xml:space="preserve"> : </w:t>
      </w:r>
      <w:r>
        <w:t xml:space="preserve">ajoute les fichiers suivis/non ignorés du dossier courant, </w:t>
      </w:r>
      <w:r w:rsidRPr="00191E69">
        <w:t>y compris les fichiers cachés pertinents.</w:t>
      </w:r>
    </w:p>
    <w:p w:rsidR="00191E69" w:rsidRPr="00191E69" w:rsidRDefault="00191E69" w:rsidP="00191E69">
      <w:pPr>
        <w:ind w:left="567"/>
      </w:pPr>
      <w:r w:rsidRPr="00191E69">
        <w:rPr>
          <w:b/>
        </w:rPr>
        <w:t>git add *</w:t>
      </w:r>
      <w:r w:rsidRPr="00191E69">
        <w:t xml:space="preserve"> : </w:t>
      </w:r>
      <w:r>
        <w:t>peut ignorer</w:t>
      </w:r>
      <w:r w:rsidRPr="00191E69">
        <w:t xml:space="preserve"> les fichiers cachés (.env, .gitignore, etc.).</w:t>
      </w:r>
    </w:p>
    <w:p w:rsidR="00191E69" w:rsidRDefault="00191E69" w:rsidP="00191E69">
      <w:pPr>
        <w:ind w:left="567"/>
      </w:pPr>
    </w:p>
    <w:p w:rsidR="004F06A1" w:rsidRDefault="00C36B2D" w:rsidP="00C36B2D">
      <w:pPr>
        <w:pStyle w:val="Paragraphedeliste"/>
        <w:numPr>
          <w:ilvl w:val="0"/>
          <w:numId w:val="13"/>
        </w:numPr>
      </w:pPr>
      <w:r>
        <w:t xml:space="preserve">Créer le premier commit </w:t>
      </w:r>
    </w:p>
    <w:p w:rsidR="00C36B2D" w:rsidRDefault="00C36B2D" w:rsidP="00C36B2D">
      <w:pPr>
        <w:pStyle w:val="code"/>
      </w:pPr>
      <w:r>
        <w:t>git commit –m "Pages accueil et style"</w:t>
      </w:r>
    </w:p>
    <w:p w:rsidR="00C74E73" w:rsidRDefault="00C74E73" w:rsidP="00C74E73"/>
    <w:p w:rsidR="00C74E73" w:rsidRPr="00191E69" w:rsidRDefault="00C74E73" w:rsidP="00191E69">
      <w:pPr>
        <w:rPr>
          <w:b/>
        </w:rPr>
      </w:pPr>
      <w:r w:rsidRPr="00191E69">
        <w:rPr>
          <w:b/>
        </w:rPr>
        <w:t>Vocabulaire</w:t>
      </w:r>
    </w:p>
    <w:p w:rsidR="00C74E73" w:rsidRDefault="00C74E73" w:rsidP="00191E69">
      <w:r>
        <w:t xml:space="preserve">Un </w:t>
      </w:r>
      <w:r>
        <w:rPr>
          <w:rStyle w:val="lev"/>
        </w:rPr>
        <w:t>commit</w:t>
      </w:r>
      <w:r>
        <w:t xml:space="preserve"> est un enregistrement d'un état du projet dans l'historique Git.</w:t>
      </w:r>
    </w:p>
    <w:p w:rsidR="00C74E73" w:rsidRDefault="00C74E73" w:rsidP="00191E69">
      <w:r>
        <w:t>On peut le voir comme une photo</w:t>
      </w:r>
      <w:r w:rsidR="00191E69">
        <w:t>, un snapshot</w:t>
      </w:r>
      <w:r>
        <w:t xml:space="preserve"> du projet à un instant donné.</w:t>
      </w:r>
    </w:p>
    <w:p w:rsidR="00C74E73" w:rsidRPr="00C74E73" w:rsidRDefault="00C74E73" w:rsidP="00C74E73"/>
    <w:p w:rsidR="004F06A1" w:rsidRDefault="004F06A1" w:rsidP="004F06A1">
      <w:pPr>
        <w:pStyle w:val="Exercice"/>
      </w:pPr>
      <w:r>
        <w:t>A. Initialiser le projet sur GitHub</w:t>
      </w:r>
      <w:r w:rsidR="00191E69">
        <w:t xml:space="preserve"> pour</w:t>
      </w:r>
      <w:r w:rsidR="00191E69" w:rsidRPr="00191E69">
        <w:t xml:space="preserve"> </w:t>
      </w:r>
      <w:r w:rsidR="00191E69">
        <w:t>relier le projet local à GitHub</w:t>
      </w:r>
    </w:p>
    <w:p w:rsidR="00191E69" w:rsidRDefault="00191E69" w:rsidP="00191E69"/>
    <w:p w:rsidR="003E5D40" w:rsidRPr="003E5D40" w:rsidRDefault="003E5D40" w:rsidP="003E5D40">
      <w:r w:rsidRPr="003E5D40">
        <w:t xml:space="preserve">compte A se connecte à GitHub </w:t>
      </w:r>
    </w:p>
    <w:p w:rsidR="001C036E" w:rsidRDefault="003E5D40" w:rsidP="003E5D40">
      <w:pPr>
        <w:ind w:firstLine="708"/>
        <w:rPr>
          <w:noProof/>
        </w:rPr>
      </w:pPr>
      <w:r w:rsidRPr="003E5D40">
        <w:t>Créer un nouveau repository : petitCafe</w:t>
      </w:r>
      <w:r w:rsidRPr="003E5D40">
        <w:rPr>
          <w:noProof/>
        </w:rPr>
        <w:t xml:space="preserve"> </w:t>
      </w:r>
    </w:p>
    <w:p w:rsidR="003E5D40" w:rsidRDefault="003E5D40" w:rsidP="003E5D40">
      <w:pPr>
        <w:ind w:firstLine="708"/>
      </w:pPr>
      <w:r w:rsidRPr="001C036E">
        <w:rPr>
          <w:noProof/>
          <w:bdr w:val="single" w:sz="4" w:space="0" w:color="auto" w:shadow="1"/>
        </w:rPr>
        <w:drawing>
          <wp:inline distT="0" distB="0" distL="0" distR="0" wp14:anchorId="397B7891" wp14:editId="50CD23BF">
            <wp:extent cx="3086100" cy="694152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368" cy="69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36E" w:rsidRPr="003E5D40" w:rsidRDefault="001C036E" w:rsidP="003E5D40">
      <w:pPr>
        <w:ind w:firstLine="708"/>
      </w:pPr>
    </w:p>
    <w:p w:rsidR="003E5D40" w:rsidRPr="003E5D40" w:rsidRDefault="003E5D40" w:rsidP="003E5D40">
      <w:pPr>
        <w:ind w:left="708" w:firstLine="708"/>
      </w:pPr>
      <w:r w:rsidRPr="003E5D40">
        <w:t>Choisir un repository public</w:t>
      </w:r>
    </w:p>
    <w:p w:rsidR="00191E69" w:rsidRPr="003E5D40" w:rsidRDefault="001C036E" w:rsidP="001C036E">
      <w:pPr>
        <w:ind w:left="1416"/>
      </w:pPr>
      <w:r w:rsidRPr="001C036E">
        <w:rPr>
          <w:noProof/>
          <w:bdr w:val="single" w:sz="4" w:space="0" w:color="auto" w:shadow="1"/>
        </w:rPr>
        <w:drawing>
          <wp:inline distT="0" distB="0" distL="0" distR="0" wp14:anchorId="25178F4F" wp14:editId="13E19275">
            <wp:extent cx="3600999" cy="316992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3699" cy="317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D40" w:rsidRDefault="003E5D40" w:rsidP="00191E69"/>
    <w:p w:rsidR="001C036E" w:rsidRDefault="001C036E" w:rsidP="001C036E">
      <w:pPr>
        <w:ind w:left="5245"/>
      </w:pPr>
      <w:r>
        <w:t>Create Repostory</w:t>
      </w:r>
    </w:p>
    <w:p w:rsidR="00B02D7E" w:rsidRDefault="00B02D7E" w:rsidP="001C036E">
      <w:pPr>
        <w:ind w:left="5245"/>
      </w:pPr>
    </w:p>
    <w:p w:rsidR="00B02D7E" w:rsidRPr="00191E69" w:rsidRDefault="00B02D7E" w:rsidP="001C036E">
      <w:pPr>
        <w:ind w:left="5245"/>
      </w:pPr>
    </w:p>
    <w:p w:rsidR="001C036E" w:rsidRDefault="00663943" w:rsidP="00663943">
      <w:pPr>
        <w:pStyle w:val="Exercice"/>
      </w:pPr>
      <w:r>
        <w:t>A. Relier le repository local à GitHub</w:t>
      </w:r>
    </w:p>
    <w:p w:rsidR="00663943" w:rsidRDefault="00663943" w:rsidP="00663943"/>
    <w:p w:rsidR="00663943" w:rsidRDefault="00663943" w:rsidP="00663943">
      <w:r>
        <w:t>Sur le poste A</w:t>
      </w:r>
    </w:p>
    <w:p w:rsidR="00663943" w:rsidRDefault="00663943" w:rsidP="00663943">
      <w:r w:rsidRPr="00663943">
        <w:t xml:space="preserve">dans le dossier </w:t>
      </w:r>
      <w:r>
        <w:t>petitC</w:t>
      </w:r>
      <w:r w:rsidRPr="00663943">
        <w:t>afe, ajouter le repository GitHub comme dépôt distant :</w:t>
      </w:r>
    </w:p>
    <w:p w:rsidR="00663943" w:rsidRDefault="00663943" w:rsidP="00663943">
      <w:pPr>
        <w:pStyle w:val="Paragraphedeliste"/>
        <w:numPr>
          <w:ilvl w:val="0"/>
          <w:numId w:val="14"/>
        </w:numPr>
      </w:pPr>
      <w:r>
        <w:t>Récupérer le lien du dépôt sur gitHub</w:t>
      </w:r>
    </w:p>
    <w:p w:rsidR="00663943" w:rsidRPr="00663943" w:rsidRDefault="00663943" w:rsidP="00663943">
      <w:pPr>
        <w:pStyle w:val="Paragraphedeliste"/>
      </w:pPr>
      <w:r w:rsidRPr="00663943">
        <w:rPr>
          <w:noProof/>
        </w:rPr>
        <w:drawing>
          <wp:inline distT="0" distB="0" distL="0" distR="0" wp14:anchorId="7B922F40" wp14:editId="366045F7">
            <wp:extent cx="5760720" cy="361346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943" w:rsidRPr="00663943" w:rsidRDefault="00663943" w:rsidP="00663943">
      <w:pPr>
        <w:pStyle w:val="code"/>
      </w:pPr>
      <w:r w:rsidRPr="00663943">
        <w:t>git remote add origin https://github.com/corinneac-nice/petitCafe.git</w:t>
      </w:r>
    </w:p>
    <w:p w:rsidR="00663943" w:rsidRDefault="00663943" w:rsidP="00663943"/>
    <w:p w:rsidR="00663943" w:rsidRPr="00663943" w:rsidRDefault="00663943" w:rsidP="00663943">
      <w:r w:rsidRPr="00663943">
        <w:t>Vérifier que le dépôt distant est bien configuré :</w:t>
      </w:r>
    </w:p>
    <w:p w:rsidR="00663943" w:rsidRPr="00663943" w:rsidRDefault="00663943" w:rsidP="00663943">
      <w:pPr>
        <w:pStyle w:val="code"/>
      </w:pPr>
      <w:r w:rsidRPr="00663943">
        <w:t>git remote -v</w:t>
      </w:r>
    </w:p>
    <w:p w:rsidR="00E51A1F" w:rsidRDefault="00E51A1F" w:rsidP="00F5517C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origin  https://github.com/corinneac-nice/petitCafe.git (fetch)</w:t>
      </w:r>
    </w:p>
    <w:p w:rsidR="00E51A1F" w:rsidRDefault="00E51A1F" w:rsidP="00F5517C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origin  https://github.com/corinneac-nice/petitCafe.git (push)</w:t>
      </w:r>
    </w:p>
    <w:p w:rsidR="00663943" w:rsidRDefault="00663943" w:rsidP="00663943"/>
    <w:p w:rsidR="00B02D7E" w:rsidRDefault="00B02D7E" w:rsidP="00663943"/>
    <w:p w:rsidR="00E51A1F" w:rsidRDefault="00E51A1F" w:rsidP="00E51A1F">
      <w:pPr>
        <w:pStyle w:val="Exercice"/>
      </w:pPr>
      <w:r>
        <w:t xml:space="preserve">A. </w:t>
      </w:r>
      <w:r w:rsidR="00504116">
        <w:t>Pousser le projet sur GitHub</w:t>
      </w:r>
    </w:p>
    <w:p w:rsidR="00504116" w:rsidRPr="00504116" w:rsidRDefault="00504116" w:rsidP="00504116">
      <w:pPr>
        <w:spacing w:before="100" w:beforeAutospacing="1" w:after="100" w:afterAutospacing="1"/>
        <w:contextualSpacing w:val="0"/>
        <w:jc w:val="left"/>
      </w:pPr>
      <w:r w:rsidRPr="00504116">
        <w:t>Renommer la branche principale en main (elle s'appelle master pour l'instant. Historiquement, la branche principale s'appelait souvent master. Aujourd'hui, main est devenue le nom standard utilisé par beaucoup de projets.):</w:t>
      </w:r>
    </w:p>
    <w:p w:rsidR="00504116" w:rsidRDefault="00504116" w:rsidP="00504116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</w:t>
      </w:r>
      <w:r w:rsidRPr="00504116">
        <w:rPr>
          <w:rFonts w:ascii="Lucida Console" w:hAnsi="Lucida Console" w:cs="Lucida Console"/>
          <w:b/>
          <w:color w:val="00A89A"/>
          <w:sz w:val="18"/>
          <w:szCs w:val="18"/>
          <w:lang w:eastAsia="en-US"/>
        </w:rPr>
        <w:t>(master)</w:t>
      </w:r>
    </w:p>
    <w:p w:rsidR="00504116" w:rsidRDefault="00504116" w:rsidP="00504116">
      <w:pPr>
        <w:pStyle w:val="code"/>
        <w:rPr>
          <w:lang w:eastAsia="en-US"/>
        </w:rPr>
      </w:pPr>
      <w:r>
        <w:rPr>
          <w:lang w:eastAsia="en-US"/>
        </w:rPr>
        <w:t>$ git branch -M main</w:t>
      </w:r>
    </w:p>
    <w:p w:rsidR="00504116" w:rsidRDefault="00504116" w:rsidP="00504116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504116" w:rsidRDefault="00504116" w:rsidP="00504116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</w:t>
      </w:r>
      <w:r w:rsidRPr="00504116">
        <w:rPr>
          <w:rFonts w:ascii="Lucida Console" w:hAnsi="Lucida Console" w:cs="Lucida Console"/>
          <w:b/>
          <w:color w:val="00A89A"/>
          <w:sz w:val="18"/>
          <w:szCs w:val="18"/>
          <w:lang w:eastAsia="en-US"/>
        </w:rPr>
        <w:t>(main)</w:t>
      </w:r>
    </w:p>
    <w:p w:rsidR="00504116" w:rsidRPr="00504116" w:rsidRDefault="00504116" w:rsidP="00504116">
      <w:pPr>
        <w:spacing w:before="100" w:beforeAutospacing="1" w:after="100" w:afterAutospacing="1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504116">
        <w:rPr>
          <w:rFonts w:ascii="Times New Roman" w:hAnsi="Times New Roman" w:cs="Times New Roman"/>
          <w:sz w:val="24"/>
          <w:szCs w:val="24"/>
        </w:rPr>
        <w:t xml:space="preserve">nvoyer le </w:t>
      </w:r>
      <w:r w:rsidR="00B02D7E">
        <w:rPr>
          <w:rFonts w:ascii="Times New Roman" w:hAnsi="Times New Roman" w:cs="Times New Roman"/>
          <w:sz w:val="24"/>
          <w:szCs w:val="24"/>
        </w:rPr>
        <w:t>projet</w:t>
      </w:r>
      <w:r w:rsidRPr="00504116">
        <w:rPr>
          <w:rFonts w:ascii="Times New Roman" w:hAnsi="Times New Roman" w:cs="Times New Roman"/>
          <w:sz w:val="24"/>
          <w:szCs w:val="24"/>
        </w:rPr>
        <w:t xml:space="preserve"> sur GitHub :</w:t>
      </w:r>
    </w:p>
    <w:p w:rsidR="00504116" w:rsidRPr="00504116" w:rsidRDefault="00504116" w:rsidP="00504116">
      <w:pPr>
        <w:pStyle w:val="code"/>
      </w:pPr>
      <w:r w:rsidRPr="00504116">
        <w:t>git push -u origin main</w:t>
      </w:r>
    </w:p>
    <w:p w:rsidR="00B124D8" w:rsidRDefault="00B124D8" w:rsidP="00B124D8"/>
    <w:p w:rsidR="00F56CEE" w:rsidRDefault="00B124D8" w:rsidP="00B124D8">
      <w:r>
        <w:t xml:space="preserve">Saisir le nom de votre compte sur github et le personnal access token (PAT) </w:t>
      </w:r>
    </w:p>
    <w:p w:rsidR="00F56CEE" w:rsidRDefault="00F56CEE" w:rsidP="00B124D8"/>
    <w:p w:rsidR="00F56CEE" w:rsidRDefault="00F56CEE" w:rsidP="00B124D8">
      <w:r>
        <w:t>P</w:t>
      </w:r>
      <w:r w:rsidR="00B124D8">
        <w:t xml:space="preserve">our générer ce token si vous ne l'avez pas. </w:t>
      </w:r>
    </w:p>
    <w:p w:rsidR="00F56CEE" w:rsidRDefault="00F56CEE" w:rsidP="00B124D8">
      <w:r>
        <w:t xml:space="preserve">Photo de profil </w:t>
      </w:r>
      <w:r>
        <w:sym w:font="Wingdings" w:char="F0E0"/>
      </w:r>
      <w:r>
        <w:t xml:space="preserve"> Settings </w:t>
      </w:r>
      <w:r>
        <w:sym w:font="Wingdings" w:char="F0E0"/>
      </w:r>
      <w:r>
        <w:t xml:space="preserve">Developer settings </w:t>
      </w:r>
      <w:r>
        <w:sym w:font="Wingdings" w:char="F0E0"/>
      </w:r>
      <w:r>
        <w:t xml:space="preserve">Personal access tokens </w:t>
      </w:r>
      <w:r>
        <w:sym w:font="Wingdings" w:char="F0E0"/>
      </w:r>
      <w:r>
        <w:t xml:space="preserve">Fine-grained tokens </w:t>
      </w:r>
      <w:r>
        <w:sym w:font="Wingdings" w:char="F0E0"/>
      </w:r>
      <w:r>
        <w:t>Generate new token</w:t>
      </w:r>
    </w:p>
    <w:p w:rsidR="00B124D8" w:rsidRDefault="00B124D8" w:rsidP="00B124D8">
      <w:r>
        <w:t>Attention, copiez le quelque part)</w:t>
      </w:r>
    </w:p>
    <w:p w:rsidR="00B124D8" w:rsidRDefault="00504116" w:rsidP="00B124D8">
      <w:pPr>
        <w:spacing w:before="100" w:beforeAutospacing="1" w:after="100" w:afterAutospacing="1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 w:rsidRPr="00504116">
        <w:rPr>
          <w:rFonts w:ascii="Times New Roman" w:hAnsi="Times New Roman" w:cs="Times New Roman"/>
          <w:sz w:val="24"/>
          <w:szCs w:val="24"/>
        </w:rPr>
        <w:t xml:space="preserve">Le projet </w:t>
      </w:r>
      <w:r w:rsidR="00B124D8">
        <w:rPr>
          <w:rFonts w:ascii="Times New Roman" w:hAnsi="Times New Roman" w:cs="Times New Roman"/>
          <w:sz w:val="24"/>
          <w:szCs w:val="24"/>
        </w:rPr>
        <w:t>devrait</w:t>
      </w:r>
      <w:r w:rsidRPr="00504116">
        <w:rPr>
          <w:rFonts w:ascii="Times New Roman" w:hAnsi="Times New Roman" w:cs="Times New Roman"/>
          <w:sz w:val="24"/>
          <w:szCs w:val="24"/>
        </w:rPr>
        <w:t xml:space="preserve"> maintenant </w:t>
      </w:r>
      <w:r w:rsidR="00B124D8">
        <w:rPr>
          <w:rFonts w:ascii="Times New Roman" w:hAnsi="Times New Roman" w:cs="Times New Roman"/>
          <w:sz w:val="24"/>
          <w:szCs w:val="24"/>
        </w:rPr>
        <w:t xml:space="preserve">être </w:t>
      </w:r>
      <w:r w:rsidRPr="00504116">
        <w:rPr>
          <w:rFonts w:ascii="Times New Roman" w:hAnsi="Times New Roman" w:cs="Times New Roman"/>
          <w:sz w:val="24"/>
          <w:szCs w:val="24"/>
        </w:rPr>
        <w:t>disponible sur GitHub.</w:t>
      </w:r>
      <w:r w:rsidR="00B124D8">
        <w:rPr>
          <w:rFonts w:ascii="Times New Roman" w:hAnsi="Times New Roman" w:cs="Times New Roman"/>
          <w:sz w:val="24"/>
          <w:szCs w:val="24"/>
        </w:rPr>
        <w:t xml:space="preserve"> MAIS si problème comme j'ai rencontré : </w:t>
      </w:r>
    </w:p>
    <w:p w:rsidR="00B124D8" w:rsidRDefault="00B124D8" w:rsidP="00B124D8">
      <w:pPr>
        <w:spacing w:before="100" w:beforeAutospacing="1" w:after="100" w:afterAutospacing="1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$ git push -u origin main</w:t>
      </w:r>
    </w:p>
    <w:p w:rsidR="00B124D8" w:rsidRDefault="00B124D8" w:rsidP="00B124D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git: 'credential-manager-core' is not a git command. See 'git --help'.</w:t>
      </w:r>
    </w:p>
    <w:p w:rsidR="00B124D8" w:rsidRDefault="00B124D8" w:rsidP="00B124D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git: 'credential-manager-core' is not a git command. See 'git --help'.</w:t>
      </w:r>
    </w:p>
    <w:p w:rsidR="00B124D8" w:rsidRDefault="00B124D8" w:rsidP="00B124D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remote: Invalid username or token. Password authentication is not supported for Git operations.</w:t>
      </w:r>
    </w:p>
    <w:p w:rsidR="00B124D8" w:rsidRDefault="00B124D8" w:rsidP="00B124D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 w:rsidRPr="00B124D8">
        <w:rPr>
          <w:rFonts w:ascii="Lucida Console" w:hAnsi="Lucida Console" w:cs="Lucida Console"/>
          <w:color w:val="FF0000"/>
          <w:sz w:val="18"/>
          <w:szCs w:val="18"/>
          <w:lang w:eastAsia="en-US"/>
        </w:rPr>
        <w:t>fatal</w:t>
      </w:r>
      <w:r>
        <w:rPr>
          <w:rFonts w:ascii="Lucida Console" w:hAnsi="Lucida Console" w:cs="Lucida Console"/>
          <w:sz w:val="18"/>
          <w:szCs w:val="18"/>
          <w:lang w:eastAsia="en-US"/>
        </w:rPr>
        <w:t>: Authentication failed for 'https://github.com/corinneac-nice/petitCafe.git/'</w:t>
      </w:r>
    </w:p>
    <w:p w:rsidR="00B124D8" w:rsidRDefault="00B124D8" w:rsidP="00B124D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B124D8" w:rsidRDefault="00B124D8" w:rsidP="00B124D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MODIFIER LE credential helper</w:t>
      </w:r>
    </w:p>
    <w:p w:rsidR="00B124D8" w:rsidRDefault="00B124D8" w:rsidP="00B124D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1CA800"/>
          <w:sz w:val="18"/>
          <w:szCs w:val="18"/>
          <w:lang w:eastAsia="en-US"/>
        </w:rPr>
      </w:pPr>
    </w:p>
    <w:p w:rsidR="00B124D8" w:rsidRDefault="00B124D8" w:rsidP="00B124D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(main)</w:t>
      </w:r>
    </w:p>
    <w:p w:rsidR="00B124D8" w:rsidRDefault="00B124D8" w:rsidP="00B124D8">
      <w:pPr>
        <w:pStyle w:val="code"/>
        <w:rPr>
          <w:lang w:eastAsia="en-US"/>
        </w:rPr>
      </w:pPr>
      <w:r>
        <w:rPr>
          <w:lang w:eastAsia="en-US"/>
        </w:rPr>
        <w:t>$ git config --global credential.helper manager</w:t>
      </w:r>
    </w:p>
    <w:p w:rsidR="00D310F9" w:rsidRPr="002B7579" w:rsidRDefault="00D310F9" w:rsidP="00504116">
      <w:pPr>
        <w:spacing w:before="100" w:beforeAutospacing="1" w:after="100" w:afterAutospacing="1"/>
        <w:contextualSpacing w:val="0"/>
        <w:jc w:val="left"/>
      </w:pPr>
      <w:r w:rsidRPr="002B7579">
        <w:t xml:space="preserve">Git Credential Manager va mémoriser </w:t>
      </w:r>
      <w:r w:rsidR="002B7579" w:rsidRPr="002B7579">
        <w:t>l'</w:t>
      </w:r>
      <w:r w:rsidRPr="002B7579">
        <w:t>authentification</w:t>
      </w:r>
      <w:r w:rsidR="002B7579" w:rsidRPr="002B7579">
        <w:t xml:space="preserve"> (l'id et le token)</w:t>
      </w:r>
      <w:r w:rsidRPr="002B7579">
        <w:t xml:space="preserve">, </w:t>
      </w:r>
      <w:r w:rsidR="002B7579" w:rsidRPr="002B7579">
        <w:t>et on</w:t>
      </w:r>
      <w:r w:rsidRPr="002B7579">
        <w:t xml:space="preserve"> ne devrai</w:t>
      </w:r>
      <w:r w:rsidR="002B7579" w:rsidRPr="002B7579">
        <w:t>t</w:t>
      </w:r>
      <w:r w:rsidRPr="002B7579">
        <w:t xml:space="preserve"> normalement pas avoir à </w:t>
      </w:r>
      <w:r w:rsidR="002B7579" w:rsidRPr="002B7579">
        <w:t>le res</w:t>
      </w:r>
      <w:r w:rsidRPr="002B7579">
        <w:t>saisir à chaque git push</w:t>
      </w:r>
    </w:p>
    <w:p w:rsidR="00B124D8" w:rsidRPr="00504116" w:rsidRDefault="00F56CEE" w:rsidP="00504116">
      <w:pPr>
        <w:spacing w:before="100" w:beforeAutospacing="1" w:after="100" w:afterAutospacing="1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Relancer le push</w:t>
      </w:r>
      <w:r w:rsidR="004C24B8">
        <w:rPr>
          <w:rFonts w:ascii="Times New Roman" w:hAnsi="Times New Roman" w:cs="Times New Roman"/>
          <w:sz w:val="24"/>
          <w:szCs w:val="24"/>
        </w:rPr>
        <w:t xml:space="preserve"> et regarder sur Github si les fichiers sont bien dans le repository.</w:t>
      </w:r>
    </w:p>
    <w:p w:rsidR="00E51A1F" w:rsidRDefault="00700345" w:rsidP="00700345">
      <w:pPr>
        <w:pStyle w:val="Exercice"/>
      </w:pPr>
      <w:r>
        <w:t>A. Invite B à rejoindre le projet</w:t>
      </w:r>
    </w:p>
    <w:p w:rsidR="00700345" w:rsidRDefault="00700345" w:rsidP="00700345"/>
    <w:p w:rsidR="00700345" w:rsidRDefault="00700345" w:rsidP="00700345">
      <w:r>
        <w:t xml:space="preserve">Cette étape est </w:t>
      </w:r>
      <w:r w:rsidR="00491E64">
        <w:t>nécessaire pour que B puisse créer des branches, modifier le code, faire des push sur le dépôt, créer des pull request.</w:t>
      </w:r>
    </w:p>
    <w:p w:rsidR="00700345" w:rsidRDefault="00700345" w:rsidP="00700345"/>
    <w:p w:rsidR="00700345" w:rsidRDefault="00700345" w:rsidP="00700345">
      <w:r>
        <w:t>Dans github :</w:t>
      </w:r>
    </w:p>
    <w:p w:rsidR="00700345" w:rsidRPr="00700345" w:rsidRDefault="00700345" w:rsidP="00700345">
      <w:pPr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586105</wp:posOffset>
                </wp:positionH>
                <wp:positionV relativeFrom="paragraph">
                  <wp:posOffset>119380</wp:posOffset>
                </wp:positionV>
                <wp:extent cx="4592320" cy="266700"/>
                <wp:effectExtent l="0" t="0" r="74930" b="9525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320" cy="2667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46.15pt;margin-top:9.4pt;width:361.6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" strokecolor="red" strokeweight="1.5pt">
                <v:stroke endarrow="open"/>
              </v:shape>
            </w:pict>
          </mc:Fallback>
        </mc:AlternateContent>
      </w:r>
      <w:r w:rsidRPr="00700345">
        <w:rPr>
          <w:rFonts w:ascii="Times New Roman" w:hAnsi="Times New Roman" w:cs="Times New Roman"/>
          <w:b/>
          <w:bCs/>
          <w:sz w:val="24"/>
          <w:szCs w:val="24"/>
        </w:rPr>
        <w:t>Settings</w:t>
      </w:r>
      <w:r w:rsidRPr="00700345">
        <w:rPr>
          <w:rFonts w:ascii="Times New Roman" w:hAnsi="Times New Roman" w:cs="Times New Roman"/>
          <w:sz w:val="24"/>
          <w:szCs w:val="24"/>
        </w:rPr>
        <w:t xml:space="preserve">. </w:t>
      </w:r>
      <w:r w:rsidRPr="007003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B11686" wp14:editId="660CE20B">
            <wp:extent cx="5760720" cy="333786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345" w:rsidRPr="00700345" w:rsidRDefault="00700345" w:rsidP="00700345">
      <w:pPr>
        <w:pStyle w:val="Paragraphedeliste"/>
        <w:numPr>
          <w:ilvl w:val="0"/>
          <w:numId w:val="15"/>
        </w:numPr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700345">
        <w:rPr>
          <w:rFonts w:ascii="Times New Roman" w:hAnsi="Times New Roman" w:cs="Times New Roman"/>
          <w:sz w:val="24"/>
          <w:szCs w:val="24"/>
        </w:rPr>
        <w:t xml:space="preserve">Dans le menu à gauche, </w:t>
      </w:r>
      <w:r w:rsidRPr="00700345">
        <w:rPr>
          <w:rFonts w:ascii="Times New Roman" w:hAnsi="Times New Roman" w:cs="Times New Roman"/>
          <w:b/>
          <w:bCs/>
          <w:sz w:val="24"/>
          <w:szCs w:val="24"/>
        </w:rPr>
        <w:t>Collaborators</w:t>
      </w:r>
      <w:r w:rsidRPr="00700345">
        <w:rPr>
          <w:rFonts w:ascii="Times New Roman" w:hAnsi="Times New Roman" w:cs="Times New Roman"/>
          <w:sz w:val="24"/>
          <w:szCs w:val="24"/>
        </w:rPr>
        <w:t xml:space="preserve"> (ou </w:t>
      </w:r>
      <w:r w:rsidRPr="00700345">
        <w:rPr>
          <w:rFonts w:ascii="Times New Roman" w:hAnsi="Times New Roman" w:cs="Times New Roman"/>
          <w:b/>
          <w:bCs/>
          <w:sz w:val="24"/>
          <w:szCs w:val="24"/>
        </w:rPr>
        <w:t>Collaborators &amp; teams</w:t>
      </w:r>
      <w:r w:rsidRPr="00700345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700345" w:rsidRPr="00700345" w:rsidRDefault="00700345" w:rsidP="00700345">
      <w:pPr>
        <w:pStyle w:val="Paragraphedeliste"/>
        <w:numPr>
          <w:ilvl w:val="0"/>
          <w:numId w:val="15"/>
        </w:numPr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700345">
        <w:rPr>
          <w:rFonts w:ascii="Times New Roman" w:hAnsi="Times New Roman" w:cs="Times New Roman"/>
          <w:b/>
          <w:bCs/>
          <w:sz w:val="24"/>
          <w:szCs w:val="24"/>
        </w:rPr>
        <w:t>Add people</w:t>
      </w:r>
      <w:r w:rsidRPr="0070034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00345" w:rsidRPr="00700345" w:rsidRDefault="00700345" w:rsidP="00700345">
      <w:pPr>
        <w:pStyle w:val="Paragraphedeliste"/>
        <w:numPr>
          <w:ilvl w:val="0"/>
          <w:numId w:val="15"/>
        </w:numPr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700345">
        <w:rPr>
          <w:rFonts w:ascii="Times New Roman" w:hAnsi="Times New Roman" w:cs="Times New Roman"/>
          <w:sz w:val="24"/>
          <w:szCs w:val="24"/>
        </w:rPr>
        <w:t xml:space="preserve">Chercher la personne avec son </w:t>
      </w:r>
      <w:r w:rsidRPr="00700345">
        <w:rPr>
          <w:rFonts w:ascii="Times New Roman" w:hAnsi="Times New Roman" w:cs="Times New Roman"/>
          <w:b/>
          <w:bCs/>
          <w:sz w:val="24"/>
          <w:szCs w:val="24"/>
        </w:rPr>
        <w:t>nom d’utilisateur GitHub</w:t>
      </w:r>
      <w:r w:rsidRPr="00700345">
        <w:rPr>
          <w:rFonts w:ascii="Times New Roman" w:hAnsi="Times New Roman" w:cs="Times New Roman"/>
          <w:sz w:val="24"/>
          <w:szCs w:val="24"/>
        </w:rPr>
        <w:t xml:space="preserve"> ou son adresse e-mail. </w:t>
      </w:r>
    </w:p>
    <w:p w:rsidR="00700345" w:rsidRPr="00700345" w:rsidRDefault="00700345" w:rsidP="00700345">
      <w:pPr>
        <w:pStyle w:val="Paragraphedeliste"/>
        <w:numPr>
          <w:ilvl w:val="0"/>
          <w:numId w:val="15"/>
        </w:numPr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700345">
        <w:rPr>
          <w:rFonts w:ascii="Times New Roman" w:hAnsi="Times New Roman" w:cs="Times New Roman"/>
          <w:sz w:val="24"/>
          <w:szCs w:val="24"/>
        </w:rPr>
        <w:t xml:space="preserve">La sélectionner puis confirmer l’invitation. </w:t>
      </w:r>
    </w:p>
    <w:p w:rsidR="00700345" w:rsidRPr="00700345" w:rsidRDefault="00700345" w:rsidP="00700345">
      <w:pPr>
        <w:pStyle w:val="Paragraphedeliste"/>
        <w:numPr>
          <w:ilvl w:val="0"/>
          <w:numId w:val="15"/>
        </w:numPr>
      </w:pPr>
      <w:r w:rsidRPr="00700345">
        <w:rPr>
          <w:rFonts w:ascii="Times New Roman" w:hAnsi="Times New Roman" w:cs="Times New Roman"/>
          <w:sz w:val="24"/>
          <w:szCs w:val="24"/>
        </w:rPr>
        <w:t xml:space="preserve">La personne devra </w:t>
      </w:r>
      <w:r w:rsidRPr="00700345">
        <w:rPr>
          <w:rFonts w:ascii="Times New Roman" w:hAnsi="Times New Roman" w:cs="Times New Roman"/>
          <w:b/>
          <w:bCs/>
          <w:sz w:val="24"/>
          <w:szCs w:val="24"/>
        </w:rPr>
        <w:t>accepter l’invitation</w:t>
      </w:r>
      <w:r w:rsidRPr="00700345">
        <w:rPr>
          <w:rFonts w:ascii="Times New Roman" w:hAnsi="Times New Roman" w:cs="Times New Roman"/>
          <w:sz w:val="24"/>
          <w:szCs w:val="24"/>
        </w:rPr>
        <w:t xml:space="preserve"> pour accéder au dépôt.</w:t>
      </w:r>
    </w:p>
    <w:p w:rsidR="00700345" w:rsidRDefault="00700345" w:rsidP="00700345"/>
    <w:p w:rsidR="00700345" w:rsidRDefault="00700345" w:rsidP="00700345"/>
    <w:p w:rsidR="00700345" w:rsidRDefault="00700345" w:rsidP="00700345">
      <w:pPr>
        <w:pStyle w:val="Exercice"/>
      </w:pPr>
      <w:r>
        <w:t>B. Accepte l'invitation</w:t>
      </w:r>
    </w:p>
    <w:p w:rsidR="00700345" w:rsidRDefault="00700345" w:rsidP="00700345"/>
    <w:p w:rsidR="00700345" w:rsidRDefault="00700345" w:rsidP="00700345">
      <w:r>
        <w:t xml:space="preserve">B. </w:t>
      </w:r>
    </w:p>
    <w:p w:rsidR="00700345" w:rsidRDefault="00700345" w:rsidP="00700345">
      <w:r>
        <w:t>Se connecte sur son compte github,</w:t>
      </w:r>
    </w:p>
    <w:p w:rsidR="00700345" w:rsidRDefault="00700345" w:rsidP="00700345">
      <w:r>
        <w:t>Va sur la page des notifications,</w:t>
      </w:r>
    </w:p>
    <w:p w:rsidR="00700345" w:rsidRPr="00700345" w:rsidRDefault="00700345" w:rsidP="00700345">
      <w:r>
        <w:t xml:space="preserve">Accepte l'invitation (j'ai </w:t>
      </w:r>
      <w:r w:rsidR="00EC7587">
        <w:t xml:space="preserve">dû </w:t>
      </w:r>
      <w:r>
        <w:t>copi</w:t>
      </w:r>
      <w:r w:rsidR="00EC7587">
        <w:t>er</w:t>
      </w:r>
      <w:r>
        <w:t xml:space="preserve"> le lien du bouton </w:t>
      </w:r>
      <w:r w:rsidR="00EC7587" w:rsidRPr="00EC7587">
        <w:rPr>
          <w:noProof/>
        </w:rPr>
        <w:drawing>
          <wp:inline distT="0" distB="0" distL="0" distR="0" wp14:anchorId="5DA029CF" wp14:editId="57BE270B">
            <wp:extent cx="1234547" cy="434378"/>
            <wp:effectExtent l="0" t="0" r="381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587">
        <w:t>et l'ai collé dans un autre navigateur pour pouvoir accepter l'invitation sur un autre compte)</w:t>
      </w:r>
      <w:bookmarkStart w:id="0" w:name="_GoBack"/>
      <w:bookmarkEnd w:id="0"/>
    </w:p>
    <w:sectPr w:rsidR="00700345" w:rsidRPr="00700345" w:rsidSect="00F66A3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677" w:right="1417" w:bottom="1417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540B" w:rsidRDefault="005F540B" w:rsidP="00F66A32">
      <w:r>
        <w:separator/>
      </w:r>
    </w:p>
  </w:endnote>
  <w:endnote w:type="continuationSeparator" w:id="0">
    <w:p w:rsidR="005F540B" w:rsidRDefault="005F540B" w:rsidP="00F66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48DE" w:rsidRDefault="007748D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02267901"/>
      <w:docPartObj>
        <w:docPartGallery w:val="Page Numbers (Bottom of Page)"/>
        <w:docPartUnique/>
      </w:docPartObj>
    </w:sdtPr>
    <w:sdtEndPr/>
    <w:sdtContent>
      <w:p w:rsidR="00DE4F05" w:rsidRDefault="004532B9" w:rsidP="00E718E6">
        <w:pPr>
          <w:pStyle w:val="Pieddepage"/>
        </w:pPr>
        <w:fldSimple w:instr=" FILENAME  \* Lower  \* MERGEFORMAT ">
          <w:r w:rsidR="00B46259">
            <w:rPr>
              <w:noProof/>
            </w:rPr>
            <w:t>lepetitcafe_01 a-creeprojet.docx</w:t>
          </w:r>
        </w:fldSimple>
        <w:r w:rsidR="00DE4F05">
          <w:t xml:space="preserve"> </w:t>
        </w:r>
        <w:r w:rsidR="00DE4F05">
          <w:tab/>
        </w:r>
        <w:r w:rsidR="00DE4F05">
          <w:tab/>
        </w:r>
        <w:r w:rsidR="00DE4F05">
          <w:fldChar w:fldCharType="begin"/>
        </w:r>
        <w:r w:rsidR="00DE4F05">
          <w:instrText>PAGE   \* MERGEFORMAT</w:instrText>
        </w:r>
        <w:r w:rsidR="00DE4F05">
          <w:fldChar w:fldCharType="separate"/>
        </w:r>
        <w:r w:rsidR="005F540B">
          <w:rPr>
            <w:noProof/>
          </w:rPr>
          <w:t>1</w:t>
        </w:r>
        <w:r w:rsidR="00DE4F05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48DE" w:rsidRDefault="007748D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540B" w:rsidRDefault="005F540B" w:rsidP="00F66A32">
      <w:r>
        <w:separator/>
      </w:r>
    </w:p>
  </w:footnote>
  <w:footnote w:type="continuationSeparator" w:id="0">
    <w:p w:rsidR="005F540B" w:rsidRDefault="005F540B" w:rsidP="00F66A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48DE" w:rsidRDefault="007748DE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4F05" w:rsidRDefault="00B20BD0" w:rsidP="00E718E6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B41B82F" wp14:editId="4343A89C">
              <wp:simplePos x="0" y="0"/>
              <wp:positionH relativeFrom="column">
                <wp:posOffset>4990465</wp:posOffset>
              </wp:positionH>
              <wp:positionV relativeFrom="paragraph">
                <wp:posOffset>-281305</wp:posOffset>
              </wp:positionV>
              <wp:extent cx="1325880" cy="330200"/>
              <wp:effectExtent l="38100" t="38100" r="121920" b="107950"/>
              <wp:wrapTopAndBottom/>
              <wp:docPr id="15" name="Rectangle à coins arrondis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25880" cy="330200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 cmpd="thinThick">
                        <a:solidFill>
                          <a:schemeClr val="accent4">
                            <a:lumMod val="75000"/>
                          </a:schemeClr>
                        </a:solidFill>
                        <a:round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E4F05" w:rsidRPr="0089167E" w:rsidRDefault="00DE4F05" w:rsidP="00E718E6">
                          <w:pPr>
                            <w:rPr>
                              <w:rFonts w:ascii="Arial Black" w:hAnsi="Arial Black"/>
                              <w:color w:val="7030A0"/>
                            </w:rPr>
                          </w:pPr>
                          <w:r w:rsidRPr="0089167E">
                            <w:rPr>
                              <w:rFonts w:ascii="Arial Black" w:hAnsi="Arial Black"/>
                              <w:color w:val="7030A0"/>
                            </w:rPr>
                            <w:t>B</w:t>
                          </w:r>
                          <w:r>
                            <w:rPr>
                              <w:rFonts w:ascii="Arial Black" w:hAnsi="Arial Black"/>
                              <w:color w:val="7030A0"/>
                            </w:rPr>
                            <w:t>2</w:t>
                          </w:r>
                          <w:r w:rsidRPr="0089167E">
                            <w:rPr>
                              <w:rFonts w:ascii="Arial Black" w:hAnsi="Arial Black"/>
                              <w:color w:val="7030A0"/>
                            </w:rPr>
                            <w:t>-</w:t>
                          </w:r>
                          <w:r w:rsidR="003F038A">
                            <w:rPr>
                              <w:rFonts w:ascii="Arial Black" w:hAnsi="Arial Black"/>
                              <w:color w:val="7030A0"/>
                            </w:rPr>
                            <w:t>GIT-</w:t>
                          </w:r>
                          <w:r w:rsidR="007748DE">
                            <w:rPr>
                              <w:rFonts w:ascii="Arial Black" w:hAnsi="Arial Black"/>
                              <w:color w:val="7030A0"/>
                            </w:rPr>
                            <w:t>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Rectangle à coins arrondis 3" o:spid="_x0000_s1026" style="position:absolute;left:0;text-align:left;margin-left:392.95pt;margin-top:-22.15pt;width:104.4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" fillcolor="#f2f2f2 [3052]" strokecolor="#5f497a [2407]" strokeweight="2pt">
              <v:stroke linestyle="thinThick"/>
              <v:shadow on="t" color="black" opacity="26214f" origin="-.5,-.5" offset=".74836mm,.74836mm"/>
              <v:path arrowok="t"/>
              <v:textbox>
                <w:txbxContent>
                  <w:p w:rsidR="00DE4F05" w:rsidRPr="0089167E" w:rsidRDefault="00DE4F05" w:rsidP="00E718E6">
                    <w:pPr>
                      <w:rPr>
                        <w:rFonts w:ascii="Arial Black" w:hAnsi="Arial Black"/>
                        <w:color w:val="7030A0"/>
                      </w:rPr>
                    </w:pPr>
                    <w:r w:rsidRPr="0089167E">
                      <w:rPr>
                        <w:rFonts w:ascii="Arial Black" w:hAnsi="Arial Black"/>
                        <w:color w:val="7030A0"/>
                      </w:rPr>
                      <w:t>B</w:t>
                    </w:r>
                    <w:r>
                      <w:rPr>
                        <w:rFonts w:ascii="Arial Black" w:hAnsi="Arial Black"/>
                        <w:color w:val="7030A0"/>
                      </w:rPr>
                      <w:t>2</w:t>
                    </w:r>
                    <w:r w:rsidRPr="0089167E">
                      <w:rPr>
                        <w:rFonts w:ascii="Arial Black" w:hAnsi="Arial Black"/>
                        <w:color w:val="7030A0"/>
                      </w:rPr>
                      <w:t>-</w:t>
                    </w:r>
                    <w:r w:rsidR="003F038A">
                      <w:rPr>
                        <w:rFonts w:ascii="Arial Black" w:hAnsi="Arial Black"/>
                        <w:color w:val="7030A0"/>
                      </w:rPr>
                      <w:t>GIT-</w:t>
                    </w:r>
                    <w:bookmarkStart w:id="1" w:name="_GoBack"/>
                    <w:bookmarkEnd w:id="1"/>
                    <w:r w:rsidR="007748DE">
                      <w:rPr>
                        <w:rFonts w:ascii="Arial Black" w:hAnsi="Arial Black"/>
                        <w:color w:val="7030A0"/>
                      </w:rPr>
                      <w:t>01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 w:rsidR="00DE4F0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67032C4" wp14:editId="09584AFE">
              <wp:simplePos x="0" y="0"/>
              <wp:positionH relativeFrom="column">
                <wp:posOffset>-535940</wp:posOffset>
              </wp:positionH>
              <wp:positionV relativeFrom="paragraph">
                <wp:posOffset>-300990</wp:posOffset>
              </wp:positionV>
              <wp:extent cx="895350" cy="304800"/>
              <wp:effectExtent l="38100" t="38100" r="114300" b="114300"/>
              <wp:wrapTopAndBottom/>
              <wp:docPr id="6" name="Rectangle à coins arrondi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5350" cy="304800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accent4">
                            <a:lumMod val="75000"/>
                          </a:schemeClr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E4F05" w:rsidRPr="0089167E" w:rsidRDefault="00DE4F05" w:rsidP="00E718E6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  <w:r w:rsidRPr="0089167E"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B</w:t>
                          </w:r>
                          <w: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ectangle à coins arrondis 1" o:spid="_x0000_s1027" style="position:absolute;left:0;text-align:left;margin-left:-42.2pt;margin-top:-23.7pt;width:70.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" fillcolor="#f2f2f2 [3052]" strokecolor="#5f497a [2407]" strokeweight="2pt">
              <v:shadow on="t" color="black" opacity="26214f" origin="-.5,-.5" offset=".74836mm,.74836mm"/>
              <v:path arrowok="t"/>
              <v:textbox>
                <w:txbxContent>
                  <w:p w:rsidR="00DE4F05" w:rsidRPr="0089167E" w:rsidRDefault="00DE4F05" w:rsidP="00E718E6">
                    <w:pPr>
                      <w:jc w:val="center"/>
                      <w:rPr>
                        <w:rFonts w:ascii="Arial Black" w:hAnsi="Arial Black"/>
                        <w:b/>
                        <w:color w:val="7030A0"/>
                      </w:rPr>
                    </w:pPr>
                    <w:r w:rsidRPr="0089167E">
                      <w:rPr>
                        <w:rFonts w:ascii="Arial Black" w:hAnsi="Arial Black"/>
                        <w:b/>
                        <w:color w:val="7030A0"/>
                      </w:rPr>
                      <w:t>B</w:t>
                    </w:r>
                    <w:r>
                      <w:rPr>
                        <w:rFonts w:ascii="Arial Black" w:hAnsi="Arial Black"/>
                        <w:b/>
                        <w:color w:val="7030A0"/>
                      </w:rPr>
                      <w:t>2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 w:rsidR="00DE4F0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30DB43" wp14:editId="1E587940">
              <wp:simplePos x="0" y="0"/>
              <wp:positionH relativeFrom="column">
                <wp:posOffset>174625</wp:posOffset>
              </wp:positionH>
              <wp:positionV relativeFrom="paragraph">
                <wp:posOffset>-409575</wp:posOffset>
              </wp:positionV>
              <wp:extent cx="5003800" cy="714375"/>
              <wp:effectExtent l="38100" t="38100" r="120650" b="123825"/>
              <wp:wrapTopAndBottom/>
              <wp:docPr id="16" name="Rectangle à coins arrondi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03800" cy="714375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E4F05" w:rsidRDefault="00B20BD0" w:rsidP="00E718E6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PARTIE</w:t>
                          </w:r>
                          <w:r w:rsidR="007748DE"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1</w:t>
                          </w:r>
                          <w: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 xml:space="preserve"> – </w:t>
                          </w:r>
                          <w:r w:rsidR="007748DE"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A. Crée le projet</w:t>
                          </w:r>
                        </w:p>
                        <w:p w:rsidR="007748DE" w:rsidRPr="00F80677" w:rsidRDefault="007748DE" w:rsidP="007748DE">
                          <w:pP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</w:p>
                        <w:p w:rsidR="00DE4F05" w:rsidRPr="0089167E" w:rsidRDefault="00DE4F05" w:rsidP="00E718E6">
                          <w:pPr>
                            <w:jc w:val="center"/>
                            <w:rPr>
                              <w:rFonts w:ascii="Arial Black" w:hAnsi="Arial Black"/>
                              <w:color w:val="B2A1C7" w:themeColor="accent4" w:themeTint="99"/>
                              <w:sz w:val="16"/>
                            </w:rPr>
                          </w:pPr>
                          <w:r>
                            <w:rPr>
                              <w:rFonts w:ascii="Arial Black" w:hAnsi="Arial Black"/>
                              <w:color w:val="B2A1C7" w:themeColor="accent4" w:themeTint="99"/>
                              <w:sz w:val="16"/>
                            </w:rPr>
                            <w:t>Conception et développement d'applications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ectangle à coins arrondis 2" o:spid="_x0000_s1028" style="position:absolute;left:0;text-align:left;margin-left:13.75pt;margin-top:-32.25pt;width:394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" fillcolor="#f2f2f2 [3052]" strokecolor="#b2a1c7 [1943]" strokeweight="2pt">
              <v:shadow on="t" color="black" opacity="26214f" origin="-.5,-.5" offset=".74836mm,.74836mm"/>
              <v:path arrowok="t"/>
              <v:textbox>
                <w:txbxContent>
                  <w:p w:rsidR="00DE4F05" w:rsidRDefault="00B20BD0" w:rsidP="00E718E6">
                    <w:pPr>
                      <w:jc w:val="center"/>
                      <w:rPr>
                        <w:rFonts w:ascii="Arial Black" w:hAnsi="Arial Black"/>
                        <w:b/>
                        <w:color w:val="7030A0"/>
                      </w:rPr>
                    </w:pPr>
                    <w:r>
                      <w:rPr>
                        <w:rFonts w:ascii="Arial Black" w:hAnsi="Arial Black"/>
                        <w:b/>
                        <w:color w:val="7030A0"/>
                      </w:rPr>
                      <w:t>PARTIE</w:t>
                    </w:r>
                    <w:r w:rsidR="007748DE">
                      <w:rPr>
                        <w:rFonts w:ascii="Arial Black" w:hAnsi="Arial Black"/>
                        <w:b/>
                        <w:color w:val="7030A0"/>
                      </w:rPr>
                      <w:t>1</w:t>
                    </w:r>
                    <w:r>
                      <w:rPr>
                        <w:rFonts w:ascii="Arial Black" w:hAnsi="Arial Black"/>
                        <w:b/>
                        <w:color w:val="7030A0"/>
                      </w:rPr>
                      <w:t xml:space="preserve"> – </w:t>
                    </w:r>
                    <w:r w:rsidR="007748DE">
                      <w:rPr>
                        <w:rFonts w:ascii="Arial Black" w:hAnsi="Arial Black"/>
                        <w:b/>
                        <w:color w:val="7030A0"/>
                      </w:rPr>
                      <w:t>A. Crée le projet</w:t>
                    </w:r>
                  </w:p>
                  <w:p w:rsidR="007748DE" w:rsidRPr="00F80677" w:rsidRDefault="007748DE" w:rsidP="007748DE">
                    <w:pPr>
                      <w:rPr>
                        <w:rFonts w:ascii="Arial Black" w:hAnsi="Arial Black"/>
                        <w:b/>
                        <w:color w:val="7030A0"/>
                      </w:rPr>
                    </w:pPr>
                    <w:bookmarkStart w:id="1" w:name="_GoBack"/>
                    <w:bookmarkEnd w:id="1"/>
                  </w:p>
                  <w:p w:rsidR="00DE4F05" w:rsidRPr="0089167E" w:rsidRDefault="00DE4F05" w:rsidP="00E718E6">
                    <w:pPr>
                      <w:jc w:val="center"/>
                      <w:rPr>
                        <w:rFonts w:ascii="Arial Black" w:hAnsi="Arial Black"/>
                        <w:color w:val="B2A1C7" w:themeColor="accent4" w:themeTint="99"/>
                        <w:sz w:val="16"/>
                      </w:rPr>
                    </w:pPr>
                    <w:r>
                      <w:rPr>
                        <w:rFonts w:ascii="Arial Black" w:hAnsi="Arial Black"/>
                        <w:color w:val="B2A1C7" w:themeColor="accent4" w:themeTint="99"/>
                        <w:sz w:val="16"/>
                      </w:rPr>
                      <w:t>Conception et développement d'applications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 w:rsidR="00DE4F05">
      <w:t xml:space="preserve"> </w:t>
    </w:r>
  </w:p>
  <w:p w:rsidR="00DE4F05" w:rsidRDefault="00DE4F05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48DE" w:rsidRDefault="007748DE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D7BFA"/>
    <w:multiLevelType w:val="multilevel"/>
    <w:tmpl w:val="CCCC40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09331DBB"/>
    <w:multiLevelType w:val="hybridMultilevel"/>
    <w:tmpl w:val="4CAA7F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5D6E1D"/>
    <w:multiLevelType w:val="multilevel"/>
    <w:tmpl w:val="478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F6520E"/>
    <w:multiLevelType w:val="hybridMultilevel"/>
    <w:tmpl w:val="E22A0E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6271BF"/>
    <w:multiLevelType w:val="multilevel"/>
    <w:tmpl w:val="015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044C0C"/>
    <w:multiLevelType w:val="hybridMultilevel"/>
    <w:tmpl w:val="A92818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CB0D14"/>
    <w:multiLevelType w:val="hybridMultilevel"/>
    <w:tmpl w:val="6DD2A4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130AD4"/>
    <w:multiLevelType w:val="multilevel"/>
    <w:tmpl w:val="251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B13F6F"/>
    <w:multiLevelType w:val="hybridMultilevel"/>
    <w:tmpl w:val="787A3D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A245D2"/>
    <w:multiLevelType w:val="hybridMultilevel"/>
    <w:tmpl w:val="81A86D8E"/>
    <w:lvl w:ilvl="0" w:tplc="0E5A14CA">
      <w:start w:val="1"/>
      <w:numFmt w:val="decimal"/>
      <w:pStyle w:val="Exercice"/>
      <w:lvlText w:val="EXERCICE %1.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CAA4858"/>
    <w:multiLevelType w:val="hybridMultilevel"/>
    <w:tmpl w:val="2A78CB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0"/>
  </w:num>
  <w:num w:numId="5">
    <w:abstractNumId w:val="0"/>
  </w:num>
  <w:num w:numId="6">
    <w:abstractNumId w:val="7"/>
  </w:num>
  <w:num w:numId="7">
    <w:abstractNumId w:val="4"/>
  </w:num>
  <w:num w:numId="8">
    <w:abstractNumId w:val="1"/>
  </w:num>
  <w:num w:numId="9">
    <w:abstractNumId w:val="2"/>
  </w:num>
  <w:num w:numId="10">
    <w:abstractNumId w:val="5"/>
  </w:num>
  <w:num w:numId="11">
    <w:abstractNumId w:val="9"/>
    <w:lvlOverride w:ilvl="0">
      <w:startOverride w:val="1"/>
    </w:lvlOverride>
  </w:num>
  <w:num w:numId="12">
    <w:abstractNumId w:val="8"/>
  </w:num>
  <w:num w:numId="13">
    <w:abstractNumId w:val="6"/>
  </w:num>
  <w:num w:numId="14">
    <w:abstractNumId w:val="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6E7"/>
    <w:rsid w:val="00093E2E"/>
    <w:rsid w:val="000B170D"/>
    <w:rsid w:val="00112C57"/>
    <w:rsid w:val="0015396C"/>
    <w:rsid w:val="00174B15"/>
    <w:rsid w:val="00177360"/>
    <w:rsid w:val="00190A7C"/>
    <w:rsid w:val="00191E69"/>
    <w:rsid w:val="001C036E"/>
    <w:rsid w:val="00205C87"/>
    <w:rsid w:val="0021520D"/>
    <w:rsid w:val="00276D0B"/>
    <w:rsid w:val="002B5F75"/>
    <w:rsid w:val="002B7579"/>
    <w:rsid w:val="002D2AED"/>
    <w:rsid w:val="002F5085"/>
    <w:rsid w:val="00326FFF"/>
    <w:rsid w:val="00367B36"/>
    <w:rsid w:val="003E5D40"/>
    <w:rsid w:val="003F038A"/>
    <w:rsid w:val="0041435D"/>
    <w:rsid w:val="00420F02"/>
    <w:rsid w:val="0042602C"/>
    <w:rsid w:val="00430B54"/>
    <w:rsid w:val="004532B9"/>
    <w:rsid w:val="004906B4"/>
    <w:rsid w:val="00491E64"/>
    <w:rsid w:val="004C24B8"/>
    <w:rsid w:val="004D65EC"/>
    <w:rsid w:val="004F06A1"/>
    <w:rsid w:val="00504116"/>
    <w:rsid w:val="0058531F"/>
    <w:rsid w:val="005F540B"/>
    <w:rsid w:val="005F5F70"/>
    <w:rsid w:val="00627B95"/>
    <w:rsid w:val="0063122E"/>
    <w:rsid w:val="00644C3F"/>
    <w:rsid w:val="00663943"/>
    <w:rsid w:val="00665542"/>
    <w:rsid w:val="0066674B"/>
    <w:rsid w:val="0067374D"/>
    <w:rsid w:val="006879D2"/>
    <w:rsid w:val="006A74BD"/>
    <w:rsid w:val="006C4F88"/>
    <w:rsid w:val="006D35E4"/>
    <w:rsid w:val="00700345"/>
    <w:rsid w:val="00706180"/>
    <w:rsid w:val="00762823"/>
    <w:rsid w:val="007748DE"/>
    <w:rsid w:val="00776418"/>
    <w:rsid w:val="007A5DCE"/>
    <w:rsid w:val="00910AF3"/>
    <w:rsid w:val="0091499C"/>
    <w:rsid w:val="0097724B"/>
    <w:rsid w:val="009A16E7"/>
    <w:rsid w:val="00A64F22"/>
    <w:rsid w:val="00A95EB8"/>
    <w:rsid w:val="00AF217B"/>
    <w:rsid w:val="00B02D7E"/>
    <w:rsid w:val="00B124D8"/>
    <w:rsid w:val="00B20BD0"/>
    <w:rsid w:val="00B279C2"/>
    <w:rsid w:val="00B46259"/>
    <w:rsid w:val="00B61299"/>
    <w:rsid w:val="00B66651"/>
    <w:rsid w:val="00B933B8"/>
    <w:rsid w:val="00BD6C3C"/>
    <w:rsid w:val="00BF398B"/>
    <w:rsid w:val="00BF4AE9"/>
    <w:rsid w:val="00C0346A"/>
    <w:rsid w:val="00C14ABE"/>
    <w:rsid w:val="00C36B2D"/>
    <w:rsid w:val="00C62E53"/>
    <w:rsid w:val="00C65202"/>
    <w:rsid w:val="00C716D6"/>
    <w:rsid w:val="00C74E73"/>
    <w:rsid w:val="00CA1D2B"/>
    <w:rsid w:val="00CD5AA1"/>
    <w:rsid w:val="00CF48BD"/>
    <w:rsid w:val="00D15D87"/>
    <w:rsid w:val="00D310F9"/>
    <w:rsid w:val="00DA03C6"/>
    <w:rsid w:val="00DE4F05"/>
    <w:rsid w:val="00E2146F"/>
    <w:rsid w:val="00E51A1F"/>
    <w:rsid w:val="00E66409"/>
    <w:rsid w:val="00E718E6"/>
    <w:rsid w:val="00EC2D30"/>
    <w:rsid w:val="00EC7587"/>
    <w:rsid w:val="00F01E3E"/>
    <w:rsid w:val="00F1118A"/>
    <w:rsid w:val="00F5517C"/>
    <w:rsid w:val="00F56CEE"/>
    <w:rsid w:val="00F63DEB"/>
    <w:rsid w:val="00F66A32"/>
    <w:rsid w:val="00F81697"/>
    <w:rsid w:val="00FA51AE"/>
    <w:rsid w:val="00FC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fr-FR" w:eastAsia="en-US" w:bidi="ar-SA"/>
      </w:rPr>
    </w:rPrDefault>
    <w:pPrDefault>
      <w:pPr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8BD"/>
    <w:pPr>
      <w:ind w:left="0"/>
      <w:contextualSpacing/>
      <w:jc w:val="both"/>
    </w:pPr>
    <w:rPr>
      <w:rFonts w:ascii="Arial" w:hAnsi="Arial" w:cs="Arial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44C3F"/>
    <w:pPr>
      <w:keepNext/>
      <w:keepLines/>
      <w:pBdr>
        <w:bottom w:val="single" w:sz="4" w:space="1" w:color="auto"/>
      </w:pBdr>
      <w:spacing w:before="480"/>
      <w:ind w:left="432" w:hanging="432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7A5DCE"/>
    <w:pPr>
      <w:spacing w:before="100" w:beforeAutospacing="1" w:after="100" w:afterAutospacing="1"/>
      <w:contextualSpacing w:val="0"/>
      <w:jc w:val="left"/>
      <w:outlineLvl w:val="1"/>
    </w:pPr>
    <w:rPr>
      <w:rFonts w:ascii="Times New Roman" w:hAnsi="Times New Roman" w:cs="Times New Roman"/>
      <w:b/>
      <w:bCs/>
      <w:sz w:val="28"/>
      <w:szCs w:val="36"/>
    </w:rPr>
  </w:style>
  <w:style w:type="paragraph" w:styleId="Titre3">
    <w:name w:val="heading 3"/>
    <w:basedOn w:val="Normal"/>
    <w:link w:val="Titre3Car"/>
    <w:uiPriority w:val="9"/>
    <w:qFormat/>
    <w:rsid w:val="00B279C2"/>
    <w:pPr>
      <w:spacing w:before="100" w:beforeAutospacing="1" w:after="100" w:afterAutospacing="1"/>
      <w:contextualSpacing w:val="0"/>
      <w:jc w:val="left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mmande">
    <w:name w:val="commande"/>
    <w:basedOn w:val="Normal"/>
    <w:qFormat/>
    <w:rsid w:val="006879D2"/>
    <w:pPr>
      <w:pBdr>
        <w:top w:val="single" w:sz="4" w:space="1" w:color="C00000"/>
        <w:left w:val="single" w:sz="4" w:space="4" w:color="C00000"/>
        <w:bottom w:val="single" w:sz="4" w:space="1" w:color="C00000"/>
        <w:right w:val="single" w:sz="4" w:space="4" w:color="C00000"/>
      </w:pBdr>
    </w:pPr>
    <w:rPr>
      <w:rFonts w:ascii="Arial Black" w:hAnsi="Arial Black"/>
      <w:color w:val="CC0000"/>
    </w:rPr>
  </w:style>
  <w:style w:type="paragraph" w:customStyle="1" w:styleId="figure">
    <w:name w:val="figure"/>
    <w:basedOn w:val="Normal"/>
    <w:qFormat/>
    <w:rsid w:val="006879D2"/>
    <w:pPr>
      <w:ind w:firstLine="709"/>
    </w:pPr>
    <w:rPr>
      <w:rFonts w:eastAsiaTheme="minorHAnsi" w:cstheme="minorBidi"/>
      <w:b/>
      <w:color w:val="1F497D" w:themeColor="text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customStyle="1" w:styleId="Exercice">
    <w:name w:val="Exercice"/>
    <w:basedOn w:val="Normal"/>
    <w:next w:val="Normal"/>
    <w:qFormat/>
    <w:rsid w:val="006879D2"/>
    <w:pPr>
      <w:numPr>
        <w:numId w:val="3"/>
      </w:numPr>
      <w:pBdr>
        <w:bottom w:val="single" w:sz="12" w:space="1" w:color="CB08DA"/>
      </w:pBdr>
    </w:pPr>
    <w:rPr>
      <w:b/>
      <w:color w:val="CB08DA"/>
    </w:rPr>
  </w:style>
  <w:style w:type="paragraph" w:customStyle="1" w:styleId="code">
    <w:name w:val="code"/>
    <w:basedOn w:val="Normal"/>
    <w:qFormat/>
    <w:rsid w:val="00BF4AE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noProof/>
      <w:color w:val="B2A1C7" w:themeColor="accent4" w:themeTint="99"/>
    </w:rPr>
  </w:style>
  <w:style w:type="paragraph" w:customStyle="1" w:styleId="defaut">
    <w:name w:val="defaut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1">
    <w:name w:val="liste1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2">
    <w:name w:val="liste2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879D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879D2"/>
    <w:rPr>
      <w:rFonts w:ascii="Tahoma" w:hAnsi="Tahoma" w:cs="Tahoma"/>
      <w:color w:val="000080"/>
      <w:sz w:val="16"/>
      <w:szCs w:val="16"/>
      <w:lang w:eastAsia="fr-FR"/>
    </w:rPr>
  </w:style>
  <w:style w:type="paragraph" w:customStyle="1" w:styleId="Style1">
    <w:name w:val="Style1"/>
    <w:basedOn w:val="Titre1"/>
    <w:qFormat/>
    <w:rsid w:val="00F81697"/>
    <w:rPr>
      <w:color w:val="943634" w:themeColor="accent2" w:themeShade="BF"/>
    </w:rPr>
  </w:style>
  <w:style w:type="character" w:customStyle="1" w:styleId="Titre1Car">
    <w:name w:val="Titre 1 Car"/>
    <w:basedOn w:val="Policepardfaut"/>
    <w:link w:val="Titre1"/>
    <w:uiPriority w:val="9"/>
    <w:rsid w:val="00644C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A5DCE"/>
    <w:rPr>
      <w:rFonts w:ascii="Times New Roman" w:hAnsi="Times New Roman" w:cs="Times New Roman"/>
      <w:b/>
      <w:bCs/>
      <w:sz w:val="28"/>
      <w:szCs w:val="36"/>
      <w:lang w:eastAsia="fr-FR"/>
    </w:rPr>
  </w:style>
  <w:style w:type="paragraph" w:customStyle="1" w:styleId="pdq2pgselectionanchorcontainer">
    <w:name w:val="pdq2pg_selectionanchorcontainer"/>
    <w:basedOn w:val="Normal"/>
    <w:rsid w:val="009A16E7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9A16E7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9A16E7"/>
    <w:rPr>
      <w:b/>
      <w:bCs/>
    </w:rPr>
  </w:style>
  <w:style w:type="paragraph" w:styleId="Paragraphedeliste">
    <w:name w:val="List Paragraph"/>
    <w:basedOn w:val="Normal"/>
    <w:uiPriority w:val="34"/>
    <w:qFormat/>
    <w:rsid w:val="009A16E7"/>
    <w:pPr>
      <w:ind w:left="720"/>
    </w:pPr>
  </w:style>
  <w:style w:type="character" w:customStyle="1" w:styleId="Titre3Car">
    <w:name w:val="Titre 3 Car"/>
    <w:basedOn w:val="Policepardfaut"/>
    <w:link w:val="Titre3"/>
    <w:uiPriority w:val="9"/>
    <w:rsid w:val="00B279C2"/>
    <w:rPr>
      <w:rFonts w:ascii="Times New Roman" w:hAnsi="Times New Roman" w:cs="Times New Roman"/>
      <w:b/>
      <w:bCs/>
      <w:sz w:val="27"/>
      <w:szCs w:val="27"/>
      <w:lang w:eastAsia="fr-FR"/>
    </w:rPr>
  </w:style>
  <w:style w:type="paragraph" w:customStyle="1" w:styleId="isselectedend">
    <w:name w:val="isselectedend"/>
    <w:basedOn w:val="Normal"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27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contextualSpacing w:val="0"/>
      <w:jc w:val="left"/>
    </w:pPr>
    <w:rPr>
      <w:rFonts w:ascii="Courier New" w:hAnsi="Courier New" w:cs="Courier New"/>
      <w:sz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279C2"/>
    <w:rPr>
      <w:rFonts w:ascii="Courier New" w:hAnsi="Courier New" w:cs="Courier New"/>
      <w:sz w:val="20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B46259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F551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fr-FR" w:eastAsia="en-US" w:bidi="ar-SA"/>
      </w:rPr>
    </w:rPrDefault>
    <w:pPrDefault>
      <w:pPr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8BD"/>
    <w:pPr>
      <w:ind w:left="0"/>
      <w:contextualSpacing/>
      <w:jc w:val="both"/>
    </w:pPr>
    <w:rPr>
      <w:rFonts w:ascii="Arial" w:hAnsi="Arial" w:cs="Arial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44C3F"/>
    <w:pPr>
      <w:keepNext/>
      <w:keepLines/>
      <w:pBdr>
        <w:bottom w:val="single" w:sz="4" w:space="1" w:color="auto"/>
      </w:pBdr>
      <w:spacing w:before="480"/>
      <w:ind w:left="432" w:hanging="432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7A5DCE"/>
    <w:pPr>
      <w:spacing w:before="100" w:beforeAutospacing="1" w:after="100" w:afterAutospacing="1"/>
      <w:contextualSpacing w:val="0"/>
      <w:jc w:val="left"/>
      <w:outlineLvl w:val="1"/>
    </w:pPr>
    <w:rPr>
      <w:rFonts w:ascii="Times New Roman" w:hAnsi="Times New Roman" w:cs="Times New Roman"/>
      <w:b/>
      <w:bCs/>
      <w:sz w:val="28"/>
      <w:szCs w:val="36"/>
    </w:rPr>
  </w:style>
  <w:style w:type="paragraph" w:styleId="Titre3">
    <w:name w:val="heading 3"/>
    <w:basedOn w:val="Normal"/>
    <w:link w:val="Titre3Car"/>
    <w:uiPriority w:val="9"/>
    <w:qFormat/>
    <w:rsid w:val="00B279C2"/>
    <w:pPr>
      <w:spacing w:before="100" w:beforeAutospacing="1" w:after="100" w:afterAutospacing="1"/>
      <w:contextualSpacing w:val="0"/>
      <w:jc w:val="left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mmande">
    <w:name w:val="commande"/>
    <w:basedOn w:val="Normal"/>
    <w:qFormat/>
    <w:rsid w:val="006879D2"/>
    <w:pPr>
      <w:pBdr>
        <w:top w:val="single" w:sz="4" w:space="1" w:color="C00000"/>
        <w:left w:val="single" w:sz="4" w:space="4" w:color="C00000"/>
        <w:bottom w:val="single" w:sz="4" w:space="1" w:color="C00000"/>
        <w:right w:val="single" w:sz="4" w:space="4" w:color="C00000"/>
      </w:pBdr>
    </w:pPr>
    <w:rPr>
      <w:rFonts w:ascii="Arial Black" w:hAnsi="Arial Black"/>
      <w:color w:val="CC0000"/>
    </w:rPr>
  </w:style>
  <w:style w:type="paragraph" w:customStyle="1" w:styleId="figure">
    <w:name w:val="figure"/>
    <w:basedOn w:val="Normal"/>
    <w:qFormat/>
    <w:rsid w:val="006879D2"/>
    <w:pPr>
      <w:ind w:firstLine="709"/>
    </w:pPr>
    <w:rPr>
      <w:rFonts w:eastAsiaTheme="minorHAnsi" w:cstheme="minorBidi"/>
      <w:b/>
      <w:color w:val="1F497D" w:themeColor="text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customStyle="1" w:styleId="Exercice">
    <w:name w:val="Exercice"/>
    <w:basedOn w:val="Normal"/>
    <w:next w:val="Normal"/>
    <w:qFormat/>
    <w:rsid w:val="006879D2"/>
    <w:pPr>
      <w:numPr>
        <w:numId w:val="3"/>
      </w:numPr>
      <w:pBdr>
        <w:bottom w:val="single" w:sz="12" w:space="1" w:color="CB08DA"/>
      </w:pBdr>
    </w:pPr>
    <w:rPr>
      <w:b/>
      <w:color w:val="CB08DA"/>
    </w:rPr>
  </w:style>
  <w:style w:type="paragraph" w:customStyle="1" w:styleId="code">
    <w:name w:val="code"/>
    <w:basedOn w:val="Normal"/>
    <w:qFormat/>
    <w:rsid w:val="00BF4AE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noProof/>
      <w:color w:val="B2A1C7" w:themeColor="accent4" w:themeTint="99"/>
    </w:rPr>
  </w:style>
  <w:style w:type="paragraph" w:customStyle="1" w:styleId="defaut">
    <w:name w:val="defaut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1">
    <w:name w:val="liste1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2">
    <w:name w:val="liste2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879D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879D2"/>
    <w:rPr>
      <w:rFonts w:ascii="Tahoma" w:hAnsi="Tahoma" w:cs="Tahoma"/>
      <w:color w:val="000080"/>
      <w:sz w:val="16"/>
      <w:szCs w:val="16"/>
      <w:lang w:eastAsia="fr-FR"/>
    </w:rPr>
  </w:style>
  <w:style w:type="paragraph" w:customStyle="1" w:styleId="Style1">
    <w:name w:val="Style1"/>
    <w:basedOn w:val="Titre1"/>
    <w:qFormat/>
    <w:rsid w:val="00F81697"/>
    <w:rPr>
      <w:color w:val="943634" w:themeColor="accent2" w:themeShade="BF"/>
    </w:rPr>
  </w:style>
  <w:style w:type="character" w:customStyle="1" w:styleId="Titre1Car">
    <w:name w:val="Titre 1 Car"/>
    <w:basedOn w:val="Policepardfaut"/>
    <w:link w:val="Titre1"/>
    <w:uiPriority w:val="9"/>
    <w:rsid w:val="00644C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A5DCE"/>
    <w:rPr>
      <w:rFonts w:ascii="Times New Roman" w:hAnsi="Times New Roman" w:cs="Times New Roman"/>
      <w:b/>
      <w:bCs/>
      <w:sz w:val="28"/>
      <w:szCs w:val="36"/>
      <w:lang w:eastAsia="fr-FR"/>
    </w:rPr>
  </w:style>
  <w:style w:type="paragraph" w:customStyle="1" w:styleId="pdq2pgselectionanchorcontainer">
    <w:name w:val="pdq2pg_selectionanchorcontainer"/>
    <w:basedOn w:val="Normal"/>
    <w:rsid w:val="009A16E7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9A16E7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9A16E7"/>
    <w:rPr>
      <w:b/>
      <w:bCs/>
    </w:rPr>
  </w:style>
  <w:style w:type="paragraph" w:styleId="Paragraphedeliste">
    <w:name w:val="List Paragraph"/>
    <w:basedOn w:val="Normal"/>
    <w:uiPriority w:val="34"/>
    <w:qFormat/>
    <w:rsid w:val="009A16E7"/>
    <w:pPr>
      <w:ind w:left="720"/>
    </w:pPr>
  </w:style>
  <w:style w:type="character" w:customStyle="1" w:styleId="Titre3Car">
    <w:name w:val="Titre 3 Car"/>
    <w:basedOn w:val="Policepardfaut"/>
    <w:link w:val="Titre3"/>
    <w:uiPriority w:val="9"/>
    <w:rsid w:val="00B279C2"/>
    <w:rPr>
      <w:rFonts w:ascii="Times New Roman" w:hAnsi="Times New Roman" w:cs="Times New Roman"/>
      <w:b/>
      <w:bCs/>
      <w:sz w:val="27"/>
      <w:szCs w:val="27"/>
      <w:lang w:eastAsia="fr-FR"/>
    </w:rPr>
  </w:style>
  <w:style w:type="paragraph" w:customStyle="1" w:styleId="isselectedend">
    <w:name w:val="isselectedend"/>
    <w:basedOn w:val="Normal"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27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contextualSpacing w:val="0"/>
      <w:jc w:val="left"/>
    </w:pPr>
    <w:rPr>
      <w:rFonts w:ascii="Courier New" w:hAnsi="Courier New" w:cs="Courier New"/>
      <w:sz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279C2"/>
    <w:rPr>
      <w:rFonts w:ascii="Courier New" w:hAnsi="Courier New" w:cs="Courier New"/>
      <w:sz w:val="20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B46259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F551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5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rinne\AppData\Roaming\Microsoft\Templates\Bloc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Bloc2.dotx</Template>
  <TotalTime>66</TotalTime>
  <Pages>5</Pages>
  <Words>979</Words>
  <Characters>5386</Characters>
  <Application>Microsoft Office Word</Application>
  <DocSecurity>0</DocSecurity>
  <Lines>44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7</vt:i4>
      </vt:variant>
    </vt:vector>
  </HeadingPairs>
  <TitlesOfParts>
    <vt:vector size="8" baseType="lpstr">
      <vt:lpstr/>
      <vt:lpstr>Commandes git (à compléter par vos soins pour aide mémoire)</vt:lpstr>
      <vt:lpstr/>
      <vt:lpstr>Prenons un Petit Café</vt:lpstr>
      <vt:lpstr>        Les rôles</vt:lpstr>
      <vt:lpstr>        </vt:lpstr>
      <vt:lpstr>        Vocabulaire</vt:lpstr>
      <vt:lpstr>    Bienvenue au Petit Café A de Antoine</vt:lpstr>
    </vt:vector>
  </TitlesOfParts>
  <Company>Microsoft</Company>
  <LinksUpToDate>false</LinksUpToDate>
  <CharactersWithSpaces>6353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Corinne</dc:creator>
  <cp:lastModifiedBy>Corinne</cp:lastModifiedBy>
  <cp:revision>10</cp:revision>
  <cp:lastPrinted>2026-10-06T07:38:00Z</cp:lastPrinted>
  <dcterms:created xsi:type="dcterms:W3CDTF">2026-10-05T10:51:00Z</dcterms:created>
  <dcterms:modified xsi:type="dcterms:W3CDTF">2026-10-06T08:16:00Z</dcterms:modified>
</cp:coreProperties>
</file>